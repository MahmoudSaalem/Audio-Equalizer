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287A4" w14:textId="02FDED9D" w:rsidR="001C4D62" w:rsidRDefault="001C4D62" w:rsidP="001C4D62">
      <w:pPr>
        <w:rPr>
          <w:lang w:bidi="ar-EG"/>
        </w:rPr>
      </w:pPr>
      <w:r>
        <w:rPr>
          <w:b/>
          <w:bCs/>
          <w:noProof/>
          <w:color w:val="000000" w:themeColor="text1"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6CF64CBD" wp14:editId="37D467B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49829" cy="2155414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culty_ar_bl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29" cy="2155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A7293" w14:textId="77777777" w:rsidR="001C4D62" w:rsidRDefault="001C4D62" w:rsidP="001C4D62">
      <w:pPr>
        <w:rPr>
          <w:lang w:bidi="ar-EG"/>
        </w:rPr>
      </w:pPr>
    </w:p>
    <w:p w14:paraId="1C9A3CA2" w14:textId="77777777" w:rsidR="001C4D62" w:rsidRPr="00A2135F" w:rsidRDefault="001C4D62" w:rsidP="001C4D62">
      <w:pPr>
        <w:rPr>
          <w:lang w:bidi="ar-EG"/>
        </w:rPr>
      </w:pPr>
    </w:p>
    <w:p w14:paraId="6414D469" w14:textId="79D19F1B" w:rsidR="001C4D62" w:rsidRPr="00F75311" w:rsidRDefault="00EA57F6" w:rsidP="001C4D62">
      <w:pPr>
        <w:jc w:val="center"/>
        <w:rPr>
          <w:rFonts w:asciiTheme="majorHAnsi" w:hAnsiTheme="majorHAnsi"/>
          <w:b/>
          <w:bCs/>
          <w:color w:val="2E74B5" w:themeColor="accent1" w:themeShade="BF"/>
          <w:sz w:val="96"/>
          <w:szCs w:val="96"/>
          <w:u w:val="single"/>
          <w:lang w:bidi="ar-EG"/>
        </w:rPr>
      </w:pPr>
      <w:r>
        <w:rPr>
          <w:rFonts w:asciiTheme="majorHAnsi" w:hAnsiTheme="majorHAnsi"/>
          <w:b/>
          <w:bCs/>
          <w:color w:val="2E74B5" w:themeColor="accent1" w:themeShade="BF"/>
          <w:sz w:val="96"/>
          <w:szCs w:val="96"/>
          <w:u w:val="single"/>
          <w:lang w:bidi="ar-EG"/>
        </w:rPr>
        <w:t>DSP Project</w:t>
      </w:r>
    </w:p>
    <w:p w14:paraId="0E25BDE1" w14:textId="23879779" w:rsidR="001C4D62" w:rsidRPr="005B58CD" w:rsidRDefault="00EA57F6" w:rsidP="001C4D62">
      <w:pPr>
        <w:jc w:val="center"/>
        <w:rPr>
          <w:rFonts w:asciiTheme="majorHAnsi" w:hAnsiTheme="majorHAnsi"/>
          <w:b/>
          <w:bCs/>
          <w:color w:val="2E74B5" w:themeColor="accent1" w:themeShade="BF"/>
          <w:sz w:val="52"/>
          <w:szCs w:val="52"/>
          <w:u w:val="single"/>
          <w:lang w:bidi="ar-EG"/>
        </w:rPr>
      </w:pPr>
      <w:r>
        <w:rPr>
          <w:rFonts w:asciiTheme="majorHAnsi" w:hAnsiTheme="majorHAnsi"/>
          <w:b/>
          <w:bCs/>
          <w:color w:val="2E74B5" w:themeColor="accent1" w:themeShade="BF"/>
          <w:sz w:val="52"/>
          <w:szCs w:val="52"/>
          <w:u w:val="single"/>
          <w:lang w:bidi="ar-EG"/>
        </w:rPr>
        <w:t>Audio Equalizer</w:t>
      </w:r>
    </w:p>
    <w:p w14:paraId="47D3BB20" w14:textId="77777777" w:rsidR="00F90575" w:rsidRPr="00F75311" w:rsidRDefault="00F90575" w:rsidP="001C4D62">
      <w:pPr>
        <w:jc w:val="center"/>
        <w:rPr>
          <w:rFonts w:asciiTheme="majorHAnsi" w:hAnsiTheme="majorHAnsi"/>
          <w:b/>
          <w:bCs/>
          <w:color w:val="2E74B5" w:themeColor="accent1" w:themeShade="BF"/>
          <w:sz w:val="48"/>
          <w:szCs w:val="48"/>
          <w:u w:val="single"/>
          <w:lang w:bidi="ar-EG"/>
        </w:rPr>
      </w:pPr>
    </w:p>
    <w:tbl>
      <w:tblPr>
        <w:tblStyle w:val="TableGrid"/>
        <w:tblpPr w:leftFromText="180" w:rightFromText="180" w:vertAnchor="text" w:horzAnchor="margin" w:tblpXSpec="center" w:tblpY="250"/>
        <w:tblW w:w="0" w:type="auto"/>
        <w:tblLook w:val="07E0" w:firstRow="1" w:lastRow="1" w:firstColumn="1" w:lastColumn="1" w:noHBand="1" w:noVBand="1"/>
      </w:tblPr>
      <w:tblGrid>
        <w:gridCol w:w="6858"/>
        <w:gridCol w:w="1664"/>
      </w:tblGrid>
      <w:tr w:rsidR="001C4D62" w14:paraId="45976B6B" w14:textId="77777777" w:rsidTr="00F90575">
        <w:tc>
          <w:tcPr>
            <w:tcW w:w="6858" w:type="dxa"/>
          </w:tcPr>
          <w:p w14:paraId="1C7C924B" w14:textId="77777777" w:rsidR="001C4D62" w:rsidRPr="00F75311" w:rsidRDefault="001C4D62" w:rsidP="00D72373">
            <w:pPr>
              <w:jc w:val="center"/>
              <w:rPr>
                <w:rFonts w:asciiTheme="majorBidi" w:hAnsiTheme="majorBidi" w:cstheme="majorBidi"/>
                <w:b/>
                <w:bCs/>
                <w:sz w:val="48"/>
                <w:szCs w:val="48"/>
                <w:lang w:bidi="ar-EG"/>
              </w:rPr>
            </w:pPr>
            <w:r w:rsidRPr="00F75311">
              <w:rPr>
                <w:rFonts w:asciiTheme="majorBidi" w:hAnsiTheme="majorBidi" w:cstheme="majorBidi"/>
                <w:b/>
                <w:bCs/>
                <w:sz w:val="44"/>
                <w:szCs w:val="44"/>
                <w:lang w:bidi="ar-EG"/>
              </w:rPr>
              <w:t>Name</w:t>
            </w:r>
          </w:p>
        </w:tc>
        <w:tc>
          <w:tcPr>
            <w:tcW w:w="1664" w:type="dxa"/>
          </w:tcPr>
          <w:p w14:paraId="720504D6" w14:textId="77777777" w:rsidR="001C4D62" w:rsidRPr="00F75311" w:rsidRDefault="001C4D62" w:rsidP="001C4D62">
            <w:pPr>
              <w:jc w:val="center"/>
              <w:rPr>
                <w:rFonts w:asciiTheme="majorHAnsi" w:hAnsiTheme="majorHAnsi"/>
                <w:b/>
                <w:bCs/>
                <w:sz w:val="44"/>
                <w:szCs w:val="44"/>
                <w:lang w:bidi="ar-EG"/>
              </w:rPr>
            </w:pPr>
            <w:r w:rsidRPr="00F75311">
              <w:rPr>
                <w:rFonts w:asciiTheme="majorHAnsi" w:hAnsiTheme="majorHAnsi"/>
                <w:b/>
                <w:bCs/>
                <w:sz w:val="44"/>
                <w:szCs w:val="44"/>
                <w:lang w:bidi="ar-EG"/>
              </w:rPr>
              <w:t>ID</w:t>
            </w:r>
          </w:p>
        </w:tc>
      </w:tr>
      <w:tr w:rsidR="001C4D62" w14:paraId="2FFD6B70" w14:textId="77777777" w:rsidTr="00F90575">
        <w:tc>
          <w:tcPr>
            <w:tcW w:w="6858" w:type="dxa"/>
          </w:tcPr>
          <w:p w14:paraId="5D00D471" w14:textId="77777777" w:rsidR="001C4D62" w:rsidRPr="000E29E2" w:rsidRDefault="001C4D62" w:rsidP="00D72373">
            <w:pPr>
              <w:jc w:val="center"/>
              <w:rPr>
                <w:sz w:val="36"/>
                <w:szCs w:val="36"/>
                <w:lang w:bidi="ar-EG"/>
              </w:rPr>
            </w:pPr>
            <w:r w:rsidRPr="000E29E2">
              <w:rPr>
                <w:sz w:val="36"/>
                <w:szCs w:val="36"/>
                <w:lang w:bidi="ar-EG"/>
              </w:rPr>
              <w:t>Sherif Rafik</w:t>
            </w:r>
          </w:p>
        </w:tc>
        <w:tc>
          <w:tcPr>
            <w:tcW w:w="1664" w:type="dxa"/>
          </w:tcPr>
          <w:p w14:paraId="03E2D476" w14:textId="77777777" w:rsidR="001C4D62" w:rsidRPr="00F90575" w:rsidRDefault="001C4D62" w:rsidP="001C4D62">
            <w:pPr>
              <w:jc w:val="center"/>
              <w:rPr>
                <w:sz w:val="40"/>
                <w:szCs w:val="40"/>
                <w:lang w:bidi="ar-EG"/>
              </w:rPr>
            </w:pPr>
            <w:r w:rsidRPr="00F90575">
              <w:rPr>
                <w:sz w:val="40"/>
                <w:szCs w:val="40"/>
                <w:lang w:bidi="ar-EG"/>
              </w:rPr>
              <w:t>4635</w:t>
            </w:r>
          </w:p>
        </w:tc>
      </w:tr>
      <w:tr w:rsidR="00AA230D" w14:paraId="5F3C16C3" w14:textId="77777777" w:rsidTr="00F90575">
        <w:tc>
          <w:tcPr>
            <w:tcW w:w="6858" w:type="dxa"/>
          </w:tcPr>
          <w:p w14:paraId="2E52D626" w14:textId="224B3C66" w:rsidR="00AA230D" w:rsidRPr="000E29E2" w:rsidRDefault="00AA230D" w:rsidP="00D72373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Mahmoud Salem</w:t>
            </w:r>
          </w:p>
        </w:tc>
        <w:tc>
          <w:tcPr>
            <w:tcW w:w="1664" w:type="dxa"/>
          </w:tcPr>
          <w:p w14:paraId="3AEE338A" w14:textId="1EF7E65F" w:rsidR="00AA230D" w:rsidRPr="00F90575" w:rsidRDefault="00AA230D" w:rsidP="001C4D62">
            <w:pPr>
              <w:jc w:val="center"/>
              <w:rPr>
                <w:sz w:val="40"/>
                <w:szCs w:val="40"/>
                <w:lang w:bidi="ar-EG"/>
              </w:rPr>
            </w:pPr>
            <w:r>
              <w:rPr>
                <w:sz w:val="40"/>
                <w:szCs w:val="40"/>
                <w:lang w:bidi="ar-EG"/>
              </w:rPr>
              <w:t>4643</w:t>
            </w:r>
          </w:p>
        </w:tc>
      </w:tr>
    </w:tbl>
    <w:p w14:paraId="59A596AD" w14:textId="77777777" w:rsidR="00AA230D" w:rsidRDefault="00AA230D">
      <w:pPr>
        <w:spacing w:before="0" w:after="200"/>
        <w:rPr>
          <w:b/>
          <w:bCs/>
          <w:color w:val="000000" w:themeColor="text1"/>
          <w:sz w:val="48"/>
          <w:szCs w:val="48"/>
          <w:lang w:bidi="ar-EG"/>
        </w:rPr>
      </w:pPr>
    </w:p>
    <w:p w14:paraId="6B4A33DD" w14:textId="62F759D3" w:rsidR="00D55BDA" w:rsidRDefault="00D55BDA" w:rsidP="00A928C4"/>
    <w:p w14:paraId="70709DA7" w14:textId="206D7B62" w:rsidR="00FC1214" w:rsidRDefault="00FC1214">
      <w:pPr>
        <w:spacing w:before="0"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6"/>
          <w:szCs w:val="36"/>
        </w:rPr>
      </w:pPr>
    </w:p>
    <w:p w14:paraId="16B98857" w14:textId="66B03C9B" w:rsidR="0068206D" w:rsidRDefault="0068206D" w:rsidP="0068206D"/>
    <w:p w14:paraId="1211FFB2" w14:textId="578B0D07" w:rsidR="0068206D" w:rsidRDefault="0068206D" w:rsidP="0068206D"/>
    <w:p w14:paraId="37EB9752" w14:textId="6418F722" w:rsidR="0068206D" w:rsidRDefault="0068206D" w:rsidP="0068206D"/>
    <w:p w14:paraId="727BA877" w14:textId="6F5A355B" w:rsidR="0068206D" w:rsidRDefault="0068206D" w:rsidP="0068206D"/>
    <w:p w14:paraId="72BDDBDE" w14:textId="78A8BE91" w:rsidR="00AA230D" w:rsidRDefault="00AA230D" w:rsidP="0068206D"/>
    <w:p w14:paraId="7CA3C8AB" w14:textId="317281F9" w:rsidR="00AA230D" w:rsidRDefault="00AA230D" w:rsidP="0068206D"/>
    <w:p w14:paraId="10F1079A" w14:textId="09BD56C5" w:rsidR="00F902D4" w:rsidRDefault="00F902D4" w:rsidP="0068206D"/>
    <w:p w14:paraId="3FB68368" w14:textId="57DBFD54" w:rsidR="00F902D4" w:rsidRDefault="00F902D4" w:rsidP="0068206D"/>
    <w:p w14:paraId="2D926379" w14:textId="77777777" w:rsidR="00F902D4" w:rsidRPr="00EE6864" w:rsidRDefault="00F902D4" w:rsidP="0068206D"/>
    <w:p w14:paraId="44B059D0" w14:textId="40CFBC5D" w:rsidR="00590157" w:rsidRDefault="00317D31" w:rsidP="00FC021A">
      <w:pPr>
        <w:pStyle w:val="Heading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Introduction</w:t>
      </w:r>
      <w:r w:rsidR="005B74DD" w:rsidRPr="008559D6">
        <w:rPr>
          <w:b/>
          <w:bCs/>
          <w:sz w:val="32"/>
          <w:szCs w:val="32"/>
        </w:rPr>
        <w:t>:</w:t>
      </w:r>
    </w:p>
    <w:p w14:paraId="6B301FD8" w14:textId="4706A9E0" w:rsidR="008559D6" w:rsidRPr="008021CD" w:rsidRDefault="008559D6" w:rsidP="008559D6">
      <w:pPr>
        <w:pStyle w:val="Heading3"/>
        <w:rPr>
          <w:b/>
          <w:bCs/>
          <w:color w:val="70AD47" w:themeColor="accent6"/>
          <w:sz w:val="28"/>
          <w:szCs w:val="28"/>
        </w:rPr>
      </w:pPr>
      <w:r w:rsidRPr="008021CD">
        <w:rPr>
          <w:b/>
          <w:bCs/>
          <w:color w:val="70AD47" w:themeColor="accent6"/>
          <w:sz w:val="28"/>
          <w:szCs w:val="28"/>
        </w:rPr>
        <w:t>Problem Statement:</w:t>
      </w:r>
    </w:p>
    <w:p w14:paraId="0553D66B" w14:textId="5889436F" w:rsidR="00487DAA" w:rsidRDefault="00F902D4" w:rsidP="00D23D5C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 w:rsidRPr="00F902D4">
        <w:rPr>
          <w:rFonts w:cs="Calibri"/>
          <w:sz w:val="24"/>
          <w:szCs w:val="24"/>
        </w:rPr>
        <w:t>It is required to develop audio equalizer using MATLAB. The equalizer function is to vary the gain of each</w:t>
      </w:r>
      <w:r w:rsidR="00D23D5C">
        <w:rPr>
          <w:rFonts w:cs="Calibri"/>
          <w:sz w:val="24"/>
          <w:szCs w:val="24"/>
        </w:rPr>
        <w:t xml:space="preserve"> </w:t>
      </w:r>
      <w:r w:rsidRPr="00F902D4">
        <w:rPr>
          <w:rFonts w:cs="Calibri"/>
          <w:sz w:val="24"/>
          <w:szCs w:val="24"/>
        </w:rPr>
        <w:t xml:space="preserve">specific band as the user prefers. [ i.e. if the user likes </w:t>
      </w:r>
      <w:r w:rsidR="00817A70" w:rsidRPr="00F902D4">
        <w:rPr>
          <w:rFonts w:cs="Calibri"/>
          <w:sz w:val="24"/>
          <w:szCs w:val="24"/>
        </w:rPr>
        <w:t>base,</w:t>
      </w:r>
      <w:r w:rsidRPr="00F902D4">
        <w:rPr>
          <w:rFonts w:cs="Calibri"/>
          <w:sz w:val="24"/>
          <w:szCs w:val="24"/>
        </w:rPr>
        <w:t xml:space="preserve"> he will increase the gain of low</w:t>
      </w:r>
      <w:r w:rsidR="00D23D5C">
        <w:rPr>
          <w:rFonts w:cs="Calibri"/>
          <w:sz w:val="24"/>
          <w:szCs w:val="24"/>
        </w:rPr>
        <w:t xml:space="preserve"> </w:t>
      </w:r>
      <w:r w:rsidRPr="00F902D4">
        <w:rPr>
          <w:rFonts w:cs="Calibri"/>
          <w:sz w:val="24"/>
          <w:szCs w:val="24"/>
        </w:rPr>
        <w:t>frequencies].</w:t>
      </w:r>
    </w:p>
    <w:p w14:paraId="665E8A22" w14:textId="53E63742" w:rsidR="00694F46" w:rsidRDefault="00694F46" w:rsidP="00D23D5C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41E2B0F3" w14:textId="7A1D5B97" w:rsidR="00694F46" w:rsidRPr="008021CD" w:rsidRDefault="00694F46" w:rsidP="003A17D2">
      <w:pPr>
        <w:pStyle w:val="Heading3"/>
        <w:rPr>
          <w:b/>
          <w:bCs/>
          <w:color w:val="70AD47" w:themeColor="accent6"/>
          <w:sz w:val="28"/>
          <w:szCs w:val="28"/>
        </w:rPr>
      </w:pPr>
      <w:r w:rsidRPr="008021CD">
        <w:rPr>
          <w:b/>
          <w:bCs/>
          <w:color w:val="70AD47" w:themeColor="accent6"/>
          <w:sz w:val="28"/>
          <w:szCs w:val="28"/>
        </w:rPr>
        <w:t>Inputs to the program:</w:t>
      </w:r>
    </w:p>
    <w:p w14:paraId="534FAA36" w14:textId="370ABAFE" w:rsidR="003A17D2" w:rsidRPr="00FC48B1" w:rsidRDefault="003A17D2" w:rsidP="009C21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48B1">
        <w:rPr>
          <w:sz w:val="24"/>
          <w:szCs w:val="24"/>
        </w:rPr>
        <w:t>Wave file name.</w:t>
      </w:r>
    </w:p>
    <w:p w14:paraId="1DB02E05" w14:textId="5D12D88F" w:rsidR="003A17D2" w:rsidRPr="00FC48B1" w:rsidRDefault="003A17D2" w:rsidP="009C21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48B1">
        <w:rPr>
          <w:sz w:val="24"/>
          <w:szCs w:val="24"/>
        </w:rPr>
        <w:t>Gain of each of the frequency bands in db.</w:t>
      </w:r>
    </w:p>
    <w:p w14:paraId="39A910F8" w14:textId="6768864A" w:rsidR="003A17D2" w:rsidRPr="00FC48B1" w:rsidRDefault="003A17D2" w:rsidP="009C21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48B1">
        <w:rPr>
          <w:sz w:val="24"/>
          <w:szCs w:val="24"/>
        </w:rPr>
        <w:t>Type of filter used (FIR – IIR)</w:t>
      </w:r>
    </w:p>
    <w:p w14:paraId="158923E2" w14:textId="50346463" w:rsidR="003A17D2" w:rsidRPr="00FC48B1" w:rsidRDefault="00E728A8" w:rsidP="009C21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88B6D65" wp14:editId="2CBFCC4D">
            <wp:simplePos x="0" y="0"/>
            <wp:positionH relativeFrom="margin">
              <wp:align>right</wp:align>
            </wp:positionH>
            <wp:positionV relativeFrom="paragraph">
              <wp:posOffset>467360</wp:posOffset>
            </wp:positionV>
            <wp:extent cx="6858000" cy="56026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7D2" w:rsidRPr="00FC48B1">
        <w:rPr>
          <w:sz w:val="24"/>
          <w:szCs w:val="24"/>
        </w:rPr>
        <w:t>Output Sample Rate</w:t>
      </w:r>
    </w:p>
    <w:p w14:paraId="7038346A" w14:textId="18D3BE83" w:rsidR="00B359C2" w:rsidRPr="008021CD" w:rsidRDefault="00B359C2" w:rsidP="00B359C2">
      <w:pPr>
        <w:pStyle w:val="Heading3"/>
        <w:rPr>
          <w:b/>
          <w:bCs/>
          <w:color w:val="70AD47" w:themeColor="accent6"/>
          <w:sz w:val="28"/>
          <w:szCs w:val="28"/>
        </w:rPr>
      </w:pPr>
      <w:r w:rsidRPr="008021CD">
        <w:rPr>
          <w:b/>
          <w:bCs/>
          <w:color w:val="70AD47" w:themeColor="accent6"/>
          <w:sz w:val="28"/>
          <w:szCs w:val="28"/>
        </w:rPr>
        <w:lastRenderedPageBreak/>
        <w:t xml:space="preserve">Outputs </w:t>
      </w:r>
      <w:r w:rsidR="00710A3C" w:rsidRPr="008021CD">
        <w:rPr>
          <w:b/>
          <w:bCs/>
          <w:color w:val="70AD47" w:themeColor="accent6"/>
          <w:sz w:val="28"/>
          <w:szCs w:val="28"/>
        </w:rPr>
        <w:t>of the</w:t>
      </w:r>
      <w:r w:rsidRPr="008021CD">
        <w:rPr>
          <w:b/>
          <w:bCs/>
          <w:color w:val="70AD47" w:themeColor="accent6"/>
          <w:sz w:val="28"/>
          <w:szCs w:val="28"/>
        </w:rPr>
        <w:t xml:space="preserve"> program:</w:t>
      </w:r>
    </w:p>
    <w:p w14:paraId="054DD39E" w14:textId="6A28748E" w:rsidR="00794A2F" w:rsidRPr="00FC48B1" w:rsidRDefault="00794A2F" w:rsidP="009C2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Composite signal</w:t>
      </w:r>
      <w:r w:rsidR="00EF6731">
        <w:rPr>
          <w:sz w:val="24"/>
          <w:szCs w:val="24"/>
        </w:rPr>
        <w:t xml:space="preserve"> is played</w:t>
      </w:r>
      <w:r w:rsidR="002C0AED">
        <w:rPr>
          <w:sz w:val="24"/>
          <w:szCs w:val="24"/>
        </w:rPr>
        <w:t xml:space="preserve"> and can be saved</w:t>
      </w:r>
    </w:p>
    <w:p w14:paraId="15BC1271" w14:textId="7DE81BC7" w:rsidR="00794A2F" w:rsidRPr="00FC48B1" w:rsidRDefault="002B64C6" w:rsidP="009C2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Filter analysis results</w:t>
      </w:r>
    </w:p>
    <w:p w14:paraId="17854F0E" w14:textId="4E596DDC" w:rsidR="00C44748" w:rsidRPr="002E02DE" w:rsidRDefault="007C0148" w:rsidP="009C2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Figures of signals in time and frequency domains</w:t>
      </w:r>
    </w:p>
    <w:p w14:paraId="2C1C0049" w14:textId="148D6009" w:rsidR="0050569E" w:rsidRPr="008021CD" w:rsidRDefault="0050569E" w:rsidP="0050569E">
      <w:pPr>
        <w:pStyle w:val="Heading3"/>
        <w:rPr>
          <w:b/>
          <w:bCs/>
          <w:color w:val="70AD47" w:themeColor="accent6"/>
          <w:sz w:val="28"/>
          <w:szCs w:val="28"/>
        </w:rPr>
      </w:pPr>
      <w:r w:rsidRPr="008021CD">
        <w:rPr>
          <w:b/>
          <w:bCs/>
          <w:color w:val="70AD47" w:themeColor="accent6"/>
          <w:sz w:val="28"/>
          <w:szCs w:val="28"/>
        </w:rPr>
        <w:t>Extras:</w:t>
      </w:r>
    </w:p>
    <w:p w14:paraId="0EA9F13F" w14:textId="4BCCE0A4" w:rsidR="0050569E" w:rsidRPr="000D7536" w:rsidRDefault="0050569E" w:rsidP="009C21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D7536">
        <w:rPr>
          <w:sz w:val="24"/>
          <w:szCs w:val="24"/>
        </w:rPr>
        <w:t xml:space="preserve">There are 5 built in presets which the user can use </w:t>
      </w:r>
      <w:r w:rsidR="00E04457" w:rsidRPr="000D7536">
        <w:rPr>
          <w:sz w:val="24"/>
          <w:szCs w:val="24"/>
        </w:rPr>
        <w:t xml:space="preserve">on his </w:t>
      </w:r>
      <w:r w:rsidR="008F5955" w:rsidRPr="000D7536">
        <w:rPr>
          <w:sz w:val="24"/>
          <w:szCs w:val="24"/>
        </w:rPr>
        <w:t>wav file</w:t>
      </w:r>
      <w:r w:rsidR="008E09C6">
        <w:rPr>
          <w:sz w:val="24"/>
          <w:szCs w:val="24"/>
        </w:rPr>
        <w:t>:</w:t>
      </w:r>
    </w:p>
    <w:p w14:paraId="679DA25D" w14:textId="199DE2BB" w:rsidR="00AF68D1" w:rsidRDefault="00AF68D1" w:rsidP="009C2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Pop</w:t>
      </w:r>
    </w:p>
    <w:p w14:paraId="590FF1C1" w14:textId="5469A252" w:rsidR="00AF68D1" w:rsidRDefault="00AF68D1" w:rsidP="009C2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Rock</w:t>
      </w:r>
    </w:p>
    <w:p w14:paraId="7384FC0D" w14:textId="17C07DE1" w:rsidR="00AF68D1" w:rsidRDefault="00AF68D1" w:rsidP="009C2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Techno</w:t>
      </w:r>
    </w:p>
    <w:p w14:paraId="4EA9D8DC" w14:textId="206FADA6" w:rsidR="00AF68D1" w:rsidRDefault="00AF68D1" w:rsidP="009C2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Party</w:t>
      </w:r>
    </w:p>
    <w:p w14:paraId="1FF163D7" w14:textId="1261E4D6" w:rsidR="00033C58" w:rsidRPr="00B1107E" w:rsidRDefault="00AF68D1" w:rsidP="009C2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Classical</w:t>
      </w:r>
    </w:p>
    <w:p w14:paraId="165E79E2" w14:textId="2324DFB4" w:rsidR="002E02DE" w:rsidRPr="00B0569B" w:rsidRDefault="000D7536" w:rsidP="009C21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User can pause and </w:t>
      </w:r>
      <w:r w:rsidR="003D0215">
        <w:rPr>
          <w:sz w:val="24"/>
          <w:szCs w:val="24"/>
        </w:rPr>
        <w:t>stop</w:t>
      </w:r>
      <w:r>
        <w:rPr>
          <w:sz w:val="24"/>
          <w:szCs w:val="24"/>
        </w:rPr>
        <w:t xml:space="preserve"> the sound file</w:t>
      </w:r>
      <w:r w:rsidR="00033C58">
        <w:rPr>
          <w:sz w:val="24"/>
          <w:szCs w:val="24"/>
        </w:rPr>
        <w:t>.</w:t>
      </w:r>
    </w:p>
    <w:p w14:paraId="5392D5CE" w14:textId="0A661013" w:rsidR="00C43F98" w:rsidRDefault="00AA55D3" w:rsidP="00C43F98">
      <w:pPr>
        <w:pStyle w:val="Heading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Instructions</w:t>
      </w:r>
      <w:r w:rsidR="00C43F98" w:rsidRPr="008559D6">
        <w:rPr>
          <w:b/>
          <w:bCs/>
          <w:sz w:val="32"/>
          <w:szCs w:val="32"/>
        </w:rPr>
        <w:t>:</w:t>
      </w:r>
    </w:p>
    <w:p w14:paraId="64F6D178" w14:textId="295F803A" w:rsidR="000D6640" w:rsidRDefault="00AA55D3" w:rsidP="009C21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Load up an audio file</w:t>
      </w:r>
    </w:p>
    <w:p w14:paraId="4FC6FC5F" w14:textId="3C80FC36" w:rsidR="00AA55D3" w:rsidRDefault="00AA55D3" w:rsidP="009C21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Input the output sample rate</w:t>
      </w:r>
    </w:p>
    <w:p w14:paraId="3B586987" w14:textId="5E2A9D80" w:rsidR="00AA55D3" w:rsidRDefault="00AA55D3" w:rsidP="009C21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Choose the type of the filter (FIR / IIR)</w:t>
      </w:r>
    </w:p>
    <w:p w14:paraId="23E928DE" w14:textId="777AE339" w:rsidR="00AA55D3" w:rsidRDefault="0045773B" w:rsidP="009C21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Adjust the sliders according to the gain of each filter</w:t>
      </w:r>
    </w:p>
    <w:p w14:paraId="406BEAFB" w14:textId="1356A2D4" w:rsidR="0045773B" w:rsidRDefault="0045773B" w:rsidP="009C21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Play the output sound</w:t>
      </w:r>
    </w:p>
    <w:p w14:paraId="7DB162D3" w14:textId="6D24B26A" w:rsidR="0073152D" w:rsidRDefault="0073152D" w:rsidP="009C21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Save the output sound</w:t>
      </w:r>
    </w:p>
    <w:p w14:paraId="0FAF47A1" w14:textId="679A5CA6" w:rsidR="000C25CE" w:rsidRPr="00286E16" w:rsidRDefault="000C7B3E" w:rsidP="009C21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 filter analysis tab, check the analysis results of the filters </w:t>
      </w:r>
    </w:p>
    <w:p w14:paraId="1C6617BB" w14:textId="52E5FBFA" w:rsidR="00475B50" w:rsidRDefault="00475B50" w:rsidP="00475B50">
      <w:pPr>
        <w:pStyle w:val="Heading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Global variables used</w:t>
      </w:r>
      <w:r w:rsidRPr="008559D6">
        <w:rPr>
          <w:b/>
          <w:bCs/>
          <w:sz w:val="32"/>
          <w:szCs w:val="32"/>
        </w:rPr>
        <w:t>:</w:t>
      </w:r>
    </w:p>
    <w:p w14:paraId="3DE25A1D" w14:textId="3523DE80" w:rsidR="001B45ED" w:rsidRPr="00286E16" w:rsidRDefault="00286E16" w:rsidP="00286E16">
      <w:r>
        <w:t xml:space="preserve">                   </w:t>
      </w:r>
      <w:bookmarkStart w:id="0" w:name="_MON_1619354951"/>
      <w:bookmarkEnd w:id="0"/>
      <w:r w:rsidR="00491943">
        <w:object w:dxaOrig="8306" w:dyaOrig="4144" w14:anchorId="4A692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30.05pt" o:ole="">
            <v:imagedata r:id="rId11" o:title=""/>
          </v:shape>
          <o:OLEObject Type="Embed" ProgID="Word.OpenDocumentText.12" ShapeID="_x0000_i1025" DrawAspect="Content" ObjectID="_1619363920" r:id="rId12"/>
        </w:object>
      </w:r>
    </w:p>
    <w:p w14:paraId="4B15880F" w14:textId="5084331E" w:rsidR="00A6078D" w:rsidRDefault="00A6078D" w:rsidP="00A6078D">
      <w:pPr>
        <w:pStyle w:val="Heading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Functions used</w:t>
      </w:r>
      <w:r w:rsidR="00CD5F25">
        <w:rPr>
          <w:b/>
          <w:bCs/>
          <w:sz w:val="32"/>
          <w:szCs w:val="32"/>
        </w:rPr>
        <w:t>:</w:t>
      </w:r>
    </w:p>
    <w:p w14:paraId="7AA9F29E" w14:textId="030CD468" w:rsidR="00A6078D" w:rsidRDefault="002C7E9A" w:rsidP="009C21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22442">
        <w:rPr>
          <w:b/>
          <w:bCs/>
          <w:sz w:val="24"/>
          <w:szCs w:val="24"/>
        </w:rPr>
        <w:t>u</w:t>
      </w:r>
      <w:r w:rsidR="00A6078D" w:rsidRPr="00F22442">
        <w:rPr>
          <w:b/>
          <w:bCs/>
          <w:sz w:val="24"/>
          <w:szCs w:val="24"/>
        </w:rPr>
        <w:t>igetfile</w:t>
      </w:r>
      <w:r w:rsidR="00A6078D">
        <w:rPr>
          <w:sz w:val="24"/>
          <w:szCs w:val="24"/>
        </w:rPr>
        <w:t>: Open file selection dialog box, used for inputting the wav file to the equalizer</w:t>
      </w:r>
    </w:p>
    <w:bookmarkStart w:id="1" w:name="_MON_1619353990"/>
    <w:bookmarkEnd w:id="1"/>
    <w:p w14:paraId="26C6EE83" w14:textId="4BB7FDA0" w:rsidR="00DD1D5D" w:rsidRPr="00DD1D5D" w:rsidRDefault="00E82276" w:rsidP="00DD1D5D">
      <w:pPr>
        <w:rPr>
          <w:sz w:val="24"/>
          <w:szCs w:val="24"/>
        </w:rPr>
      </w:pPr>
      <w:r>
        <w:rPr>
          <w:sz w:val="24"/>
          <w:szCs w:val="24"/>
        </w:rPr>
        <w:object w:dxaOrig="8306" w:dyaOrig="1554" w14:anchorId="0A03DEE5">
          <v:shape id="_x0000_i1026" type="#_x0000_t75" style="width:415.15pt;height:77.6pt" o:ole="">
            <v:imagedata r:id="rId13" o:title=""/>
          </v:shape>
          <o:OLEObject Type="Embed" ProgID="Word.OpenDocumentText.12" ShapeID="_x0000_i1026" DrawAspect="Content" ObjectID="_1619363921" r:id="rId14"/>
        </w:object>
      </w:r>
    </w:p>
    <w:p w14:paraId="27192A44" w14:textId="7151C219" w:rsidR="00A6078D" w:rsidRDefault="002C7E9A" w:rsidP="009C21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22442">
        <w:rPr>
          <w:b/>
          <w:bCs/>
          <w:sz w:val="24"/>
          <w:szCs w:val="24"/>
        </w:rPr>
        <w:t>r</w:t>
      </w:r>
      <w:r w:rsidR="00DD1D5D" w:rsidRPr="00F22442">
        <w:rPr>
          <w:b/>
          <w:bCs/>
          <w:sz w:val="24"/>
          <w:szCs w:val="24"/>
        </w:rPr>
        <w:t>esample</w:t>
      </w:r>
      <w:r w:rsidR="00DD1D5D">
        <w:rPr>
          <w:sz w:val="24"/>
          <w:szCs w:val="24"/>
        </w:rPr>
        <w:t xml:space="preserve">: </w:t>
      </w:r>
      <w:r w:rsidR="001D57D7">
        <w:rPr>
          <w:sz w:val="24"/>
          <w:szCs w:val="24"/>
        </w:rPr>
        <w:t>Resample uniform or nonuniform data to new fixed rate, used for resampling the input wav file to the new sampling rate inputted by the user</w:t>
      </w:r>
    </w:p>
    <w:p w14:paraId="68901D1C" w14:textId="3311E347" w:rsidR="006B7544" w:rsidRDefault="006B7544" w:rsidP="009C217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audioread</w:t>
      </w:r>
      <w:r w:rsidRPr="006B7544">
        <w:rPr>
          <w:sz w:val="24"/>
          <w:szCs w:val="24"/>
        </w:rPr>
        <w:t>:</w:t>
      </w:r>
      <w:r>
        <w:rPr>
          <w:sz w:val="24"/>
          <w:szCs w:val="24"/>
        </w:rPr>
        <w:t xml:space="preserve"> Reads data from an audio file and returns sampled data and sample rate</w:t>
      </w:r>
    </w:p>
    <w:bookmarkStart w:id="2" w:name="_MON_1619354074"/>
    <w:bookmarkEnd w:id="2"/>
    <w:p w14:paraId="32899BA7" w14:textId="675A1934" w:rsidR="001D57D7" w:rsidRPr="001D57D7" w:rsidRDefault="00E82276" w:rsidP="001D57D7">
      <w:pPr>
        <w:rPr>
          <w:sz w:val="24"/>
          <w:szCs w:val="24"/>
        </w:rPr>
      </w:pPr>
      <w:r>
        <w:rPr>
          <w:sz w:val="24"/>
          <w:szCs w:val="24"/>
        </w:rPr>
        <w:object w:dxaOrig="8306" w:dyaOrig="777" w14:anchorId="211D5E6C">
          <v:shape id="_x0000_i1027" type="#_x0000_t75" style="width:415.15pt;height:38.35pt" o:ole="">
            <v:imagedata r:id="rId15" o:title=""/>
          </v:shape>
          <o:OLEObject Type="Embed" ProgID="Word.OpenDocumentText.12" ShapeID="_x0000_i1027" DrawAspect="Content" ObjectID="_1619363922" r:id="rId16"/>
        </w:object>
      </w:r>
    </w:p>
    <w:p w14:paraId="49BE0EE7" w14:textId="32BA0DA2" w:rsidR="001D57D7" w:rsidRDefault="002C7E9A" w:rsidP="009C21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22442">
        <w:rPr>
          <w:b/>
          <w:bCs/>
          <w:sz w:val="24"/>
          <w:szCs w:val="24"/>
        </w:rPr>
        <w:t>butter</w:t>
      </w:r>
      <w:r w:rsidR="00937C7B">
        <w:rPr>
          <w:sz w:val="24"/>
          <w:szCs w:val="24"/>
        </w:rPr>
        <w:t xml:space="preserve">: </w:t>
      </w:r>
      <w:r w:rsidR="006709F5">
        <w:rPr>
          <w:sz w:val="24"/>
          <w:szCs w:val="24"/>
        </w:rPr>
        <w:t>Butterworth filter design</w:t>
      </w:r>
      <w:r w:rsidR="00E82276">
        <w:rPr>
          <w:sz w:val="24"/>
          <w:szCs w:val="24"/>
        </w:rPr>
        <w:t>, used for designing the IIR filters, the function returns the numerator and denominator of the transfer function of the filter</w:t>
      </w:r>
    </w:p>
    <w:p w14:paraId="2DF8CC86" w14:textId="4870D1DF" w:rsidR="006E48EB" w:rsidRPr="004301E7" w:rsidRDefault="004301E7" w:rsidP="004E658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bookmarkStart w:id="3" w:name="_MON_1619354676"/>
      <w:bookmarkEnd w:id="3"/>
      <w:r w:rsidR="00646144">
        <w:rPr>
          <w:sz w:val="24"/>
          <w:szCs w:val="24"/>
        </w:rPr>
        <w:object w:dxaOrig="8306" w:dyaOrig="1554" w14:anchorId="03218DC6">
          <v:shape id="_x0000_i1028" type="#_x0000_t75" style="width:396.45pt;height:77.6pt" o:ole="">
            <v:imagedata r:id="rId17" o:title=""/>
          </v:shape>
          <o:OLEObject Type="Embed" ProgID="Word.OpenDocumentText.12" ShapeID="_x0000_i1028" DrawAspect="Content" ObjectID="_1619363923" r:id="rId18"/>
        </w:object>
      </w:r>
    </w:p>
    <w:p w14:paraId="79E556CA" w14:textId="1890F87C" w:rsidR="00E82276" w:rsidRDefault="001C4DAB" w:rsidP="009C21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22442">
        <w:rPr>
          <w:b/>
          <w:bCs/>
          <w:sz w:val="24"/>
          <w:szCs w:val="24"/>
        </w:rPr>
        <w:t>fir1</w:t>
      </w:r>
      <w:r w:rsidR="002450A3">
        <w:rPr>
          <w:sz w:val="24"/>
          <w:szCs w:val="24"/>
        </w:rPr>
        <w:t>:</w:t>
      </w:r>
      <w:r>
        <w:rPr>
          <w:sz w:val="24"/>
          <w:szCs w:val="24"/>
        </w:rPr>
        <w:t xml:space="preserve"> Window based FIR filter design, used for designing the FIR filters, the function </w:t>
      </w:r>
      <w:r w:rsidR="002450A3">
        <w:rPr>
          <w:sz w:val="24"/>
          <w:szCs w:val="24"/>
        </w:rPr>
        <w:t>returns</w:t>
      </w:r>
      <w:r>
        <w:rPr>
          <w:sz w:val="24"/>
          <w:szCs w:val="24"/>
        </w:rPr>
        <w:t xml:space="preserve"> the numerator of the transfer function of the filter</w:t>
      </w:r>
    </w:p>
    <w:p w14:paraId="0CF2D5C8" w14:textId="2C448B71" w:rsidR="006E48EB" w:rsidRPr="004733A6" w:rsidRDefault="0011122D" w:rsidP="006E48E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bookmarkStart w:id="4" w:name="_MON_1619354764"/>
      <w:bookmarkEnd w:id="4"/>
      <w:r>
        <w:rPr>
          <w:sz w:val="24"/>
          <w:szCs w:val="24"/>
        </w:rPr>
        <w:object w:dxaOrig="8306" w:dyaOrig="1295" w14:anchorId="51BE4C3F">
          <v:shape id="_x0000_i1029" type="#_x0000_t75" style="width:415.15pt;height:64.5pt" o:ole="">
            <v:imagedata r:id="rId19" o:title=""/>
          </v:shape>
          <o:OLEObject Type="Embed" ProgID="Word.OpenDocumentText.12" ShapeID="_x0000_i1029" DrawAspect="Content" ObjectID="_1619363924" r:id="rId20"/>
        </w:object>
      </w:r>
    </w:p>
    <w:p w14:paraId="3F4F4B84" w14:textId="419363BA" w:rsidR="002450A3" w:rsidRDefault="002450A3" w:rsidP="009C217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22442">
        <w:rPr>
          <w:b/>
          <w:bCs/>
          <w:sz w:val="24"/>
          <w:szCs w:val="24"/>
        </w:rPr>
        <w:t>filter</w:t>
      </w:r>
      <w:r>
        <w:rPr>
          <w:sz w:val="24"/>
          <w:szCs w:val="24"/>
        </w:rPr>
        <w:t xml:space="preserve">: </w:t>
      </w:r>
      <w:r w:rsidR="00781FAE">
        <w:rPr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 w:rsidR="00646144">
        <w:rPr>
          <w:sz w:val="24"/>
          <w:szCs w:val="24"/>
        </w:rPr>
        <w:t>filters</w:t>
      </w:r>
      <w:r>
        <w:rPr>
          <w:sz w:val="24"/>
          <w:szCs w:val="24"/>
        </w:rPr>
        <w:t xml:space="preserve"> the input data using a rational transfer function defined by the numerator and the denominator</w:t>
      </w:r>
      <w:r w:rsidR="00E86434">
        <w:rPr>
          <w:sz w:val="24"/>
          <w:szCs w:val="24"/>
        </w:rPr>
        <w:t>, used in filtering the input wav file</w:t>
      </w:r>
    </w:p>
    <w:p w14:paraId="00368AEE" w14:textId="3D4A6D91" w:rsidR="005D7A9E" w:rsidRPr="005D7A9E" w:rsidRDefault="005D7A9E" w:rsidP="005D7A9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bookmarkStart w:id="5" w:name="_MON_1619354841"/>
      <w:bookmarkEnd w:id="5"/>
      <w:r>
        <w:rPr>
          <w:sz w:val="24"/>
          <w:szCs w:val="24"/>
        </w:rPr>
        <w:object w:dxaOrig="8306" w:dyaOrig="2331" w14:anchorId="327FD83C">
          <v:shape id="_x0000_i1030" type="#_x0000_t75" style="width:415.15pt;height:115.95pt" o:ole="">
            <v:imagedata r:id="rId21" o:title=""/>
          </v:shape>
          <o:OLEObject Type="Embed" ProgID="Word.OpenDocumentText.12" ShapeID="_x0000_i1030" DrawAspect="Content" ObjectID="_1619363925" r:id="rId22"/>
        </w:object>
      </w:r>
    </w:p>
    <w:p w14:paraId="481274E2" w14:textId="656C8F08" w:rsidR="002F13BA" w:rsidRPr="002F13BA" w:rsidRDefault="002F13BA" w:rsidP="002F13BA">
      <w:pPr>
        <w:rPr>
          <w:sz w:val="24"/>
          <w:szCs w:val="24"/>
        </w:rPr>
      </w:pPr>
    </w:p>
    <w:p w14:paraId="77B02AA7" w14:textId="34BC0000" w:rsidR="00425912" w:rsidRDefault="00425912" w:rsidP="00425912">
      <w:pPr>
        <w:rPr>
          <w:sz w:val="24"/>
          <w:szCs w:val="24"/>
        </w:rPr>
      </w:pPr>
    </w:p>
    <w:p w14:paraId="734AC9B2" w14:textId="52949D6A" w:rsidR="00587356" w:rsidRPr="00F0775E" w:rsidRDefault="00425912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 w:rsidRPr="007939D2">
        <w:rPr>
          <w:b/>
          <w:bCs/>
          <w:sz w:val="24"/>
          <w:szCs w:val="24"/>
        </w:rPr>
        <w:lastRenderedPageBreak/>
        <w:t xml:space="preserve">impz: </w:t>
      </w:r>
      <w:r w:rsidRPr="007939D2">
        <w:rPr>
          <w:sz w:val="24"/>
          <w:szCs w:val="24"/>
        </w:rPr>
        <w:t>Impulse response of a digital filter</w:t>
      </w:r>
      <w:r w:rsidR="00EE2A34" w:rsidRPr="007939D2">
        <w:rPr>
          <w:sz w:val="24"/>
          <w:szCs w:val="24"/>
        </w:rPr>
        <w:t>, the function chooses the number of samples and plots the impulse response</w:t>
      </w:r>
      <w:r w:rsidR="004E667D" w:rsidRPr="007939D2">
        <w:rPr>
          <w:sz w:val="24"/>
          <w:szCs w:val="24"/>
        </w:rPr>
        <w:t xml:space="preserve">, used to </w:t>
      </w:r>
      <w:r w:rsidR="005E0B9B" w:rsidRPr="007939D2">
        <w:rPr>
          <w:sz w:val="24"/>
          <w:szCs w:val="24"/>
        </w:rPr>
        <w:t>calculate</w:t>
      </w:r>
      <w:r w:rsidR="004E667D" w:rsidRPr="007939D2">
        <w:rPr>
          <w:sz w:val="24"/>
          <w:szCs w:val="24"/>
        </w:rPr>
        <w:t xml:space="preserve"> the </w:t>
      </w:r>
      <w:r w:rsidR="00624465" w:rsidRPr="007939D2">
        <w:rPr>
          <w:sz w:val="24"/>
          <w:szCs w:val="24"/>
        </w:rPr>
        <w:t>impulse</w:t>
      </w:r>
      <w:r w:rsidR="004E667D" w:rsidRPr="007939D2">
        <w:rPr>
          <w:sz w:val="24"/>
          <w:szCs w:val="24"/>
        </w:rPr>
        <w:t xml:space="preserve"> response of the filters whether FIR or IIR</w:t>
      </w:r>
    </w:p>
    <w:p w14:paraId="6DADB374" w14:textId="7CA551D7" w:rsidR="009C0D75" w:rsidRDefault="00587356" w:rsidP="001368EA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           </w:t>
      </w:r>
      <w:r w:rsidR="00D049B3">
        <w:rPr>
          <w:rFonts w:cs="Calibri"/>
          <w:sz w:val="24"/>
          <w:szCs w:val="24"/>
        </w:rPr>
        <w:t xml:space="preserve">     </w:t>
      </w:r>
      <w:bookmarkStart w:id="6" w:name="_MON_1619355469"/>
      <w:bookmarkEnd w:id="6"/>
      <w:r>
        <w:rPr>
          <w:rFonts w:cs="Calibri"/>
          <w:sz w:val="24"/>
          <w:szCs w:val="24"/>
        </w:rPr>
        <w:object w:dxaOrig="8306" w:dyaOrig="1295" w14:anchorId="69BB8731">
          <v:shape id="_x0000_i1031" type="#_x0000_t75" style="width:415.15pt;height:64.5pt" o:ole="">
            <v:imagedata r:id="rId23" o:title=""/>
          </v:shape>
          <o:OLEObject Type="Embed" ProgID="Word.OpenDocumentText.12" ShapeID="_x0000_i1031" DrawAspect="Content" ObjectID="_1619363926" r:id="rId24"/>
        </w:object>
      </w:r>
    </w:p>
    <w:p w14:paraId="6D41A00F" w14:textId="77777777" w:rsidR="0096253B" w:rsidRDefault="0096253B" w:rsidP="001368EA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6E393B17" w14:textId="07E5A42D" w:rsidR="001368EA" w:rsidRPr="004A47FA" w:rsidRDefault="00405CE0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>stepz</w:t>
      </w:r>
      <w:r w:rsidR="001368EA" w:rsidRPr="001368EA">
        <w:rPr>
          <w:b/>
          <w:bCs/>
          <w:sz w:val="24"/>
          <w:szCs w:val="24"/>
        </w:rPr>
        <w:t xml:space="preserve">: </w:t>
      </w:r>
      <w:r w:rsidR="00996C28">
        <w:rPr>
          <w:sz w:val="24"/>
          <w:szCs w:val="24"/>
        </w:rPr>
        <w:t>Step</w:t>
      </w:r>
      <w:r w:rsidR="001368EA" w:rsidRPr="001368EA">
        <w:rPr>
          <w:sz w:val="24"/>
          <w:szCs w:val="24"/>
        </w:rPr>
        <w:t xml:space="preserve"> response of a digital filter, the function chooses the number of samples and plots the </w:t>
      </w:r>
      <w:r w:rsidR="00B76D6F">
        <w:rPr>
          <w:sz w:val="24"/>
          <w:szCs w:val="24"/>
        </w:rPr>
        <w:t>step</w:t>
      </w:r>
      <w:r w:rsidR="001368EA" w:rsidRPr="001368EA">
        <w:rPr>
          <w:sz w:val="24"/>
          <w:szCs w:val="24"/>
        </w:rPr>
        <w:t xml:space="preserve"> response</w:t>
      </w:r>
      <w:r w:rsidR="0051157E">
        <w:rPr>
          <w:sz w:val="24"/>
          <w:szCs w:val="24"/>
        </w:rPr>
        <w:t xml:space="preserve">, used to </w:t>
      </w:r>
      <w:r w:rsidR="004E667D">
        <w:rPr>
          <w:sz w:val="24"/>
          <w:szCs w:val="24"/>
        </w:rPr>
        <w:t>calculate</w:t>
      </w:r>
      <w:r w:rsidR="0051157E">
        <w:rPr>
          <w:sz w:val="24"/>
          <w:szCs w:val="24"/>
        </w:rPr>
        <w:t xml:space="preserve"> the step response of the filters whether FIR or IIR</w:t>
      </w:r>
    </w:p>
    <w:p w14:paraId="7E637F00" w14:textId="027BB82D" w:rsidR="001368EA" w:rsidRDefault="001368EA" w:rsidP="000002D7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                </w:t>
      </w:r>
      <w:bookmarkStart w:id="7" w:name="_MON_1619355604"/>
      <w:bookmarkEnd w:id="7"/>
      <w:r w:rsidR="006D0E07">
        <w:rPr>
          <w:rFonts w:cs="Calibri"/>
          <w:sz w:val="24"/>
          <w:szCs w:val="24"/>
        </w:rPr>
        <w:object w:dxaOrig="8306" w:dyaOrig="1295" w14:anchorId="4A0C25AD">
          <v:shape id="_x0000_i1032" type="#_x0000_t75" style="width:415.15pt;height:64.5pt" o:ole="">
            <v:imagedata r:id="rId25" o:title=""/>
          </v:shape>
          <o:OLEObject Type="Embed" ProgID="Word.OpenDocumentText.12" ShapeID="_x0000_i1032" DrawAspect="Content" ObjectID="_1619363927" r:id="rId26"/>
        </w:object>
      </w:r>
    </w:p>
    <w:p w14:paraId="5F553930" w14:textId="77777777" w:rsidR="0096253B" w:rsidRDefault="0096253B" w:rsidP="000002D7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2F154991" w14:textId="4F79473C" w:rsidR="000002D7" w:rsidRPr="000002D7" w:rsidRDefault="00263EDB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>freqz</w:t>
      </w:r>
      <w:r w:rsidR="000002D7" w:rsidRPr="000002D7">
        <w:rPr>
          <w:b/>
          <w:bCs/>
          <w:sz w:val="24"/>
          <w:szCs w:val="24"/>
        </w:rPr>
        <w:t xml:space="preserve">: </w:t>
      </w:r>
      <w:r w:rsidR="00160060">
        <w:rPr>
          <w:sz w:val="24"/>
          <w:szCs w:val="24"/>
        </w:rPr>
        <w:t>Frequency</w:t>
      </w:r>
      <w:r w:rsidR="000002D7" w:rsidRPr="000002D7">
        <w:rPr>
          <w:sz w:val="24"/>
          <w:szCs w:val="24"/>
        </w:rPr>
        <w:t xml:space="preserve"> response of a digital filter,</w:t>
      </w:r>
      <w:r w:rsidR="009D47E8">
        <w:rPr>
          <w:sz w:val="24"/>
          <w:szCs w:val="24"/>
        </w:rPr>
        <w:t xml:space="preserve"> used to calculate the phase and gain of each filter whether its FIR or IIR</w:t>
      </w:r>
    </w:p>
    <w:p w14:paraId="5EB3FD31" w14:textId="77777777" w:rsidR="000002D7" w:rsidRPr="00587356" w:rsidRDefault="000002D7" w:rsidP="000002D7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75092723" w14:textId="09A66281" w:rsidR="000002D7" w:rsidRDefault="000002D7" w:rsidP="00F54AED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                </w:t>
      </w:r>
      <w:bookmarkStart w:id="8" w:name="_MON_1619356071"/>
      <w:bookmarkEnd w:id="8"/>
      <w:r w:rsidR="00DC0607">
        <w:rPr>
          <w:rFonts w:cs="Calibri"/>
          <w:sz w:val="24"/>
          <w:szCs w:val="24"/>
        </w:rPr>
        <w:object w:dxaOrig="8306" w:dyaOrig="1295" w14:anchorId="01EE53E6">
          <v:shape id="_x0000_i1033" type="#_x0000_t75" style="width:415.15pt;height:64.5pt" o:ole="">
            <v:imagedata r:id="rId27" o:title=""/>
          </v:shape>
          <o:OLEObject Type="Embed" ProgID="Word.OpenDocumentText.12" ShapeID="_x0000_i1033" DrawAspect="Content" ObjectID="_1619363928" r:id="rId28"/>
        </w:object>
      </w:r>
    </w:p>
    <w:p w14:paraId="4F1D9680" w14:textId="77777777" w:rsidR="0096253B" w:rsidRPr="001368EA" w:rsidRDefault="0096253B" w:rsidP="00F54AED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5F834EA4" w14:textId="2EAD9F39" w:rsidR="00DC0607" w:rsidRPr="00C4005C" w:rsidRDefault="00596B0F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>tf</w:t>
      </w:r>
      <w:r w:rsidR="00DC0607" w:rsidRPr="000002D7">
        <w:rPr>
          <w:b/>
          <w:bCs/>
          <w:sz w:val="24"/>
          <w:szCs w:val="24"/>
        </w:rPr>
        <w:t xml:space="preserve">: </w:t>
      </w:r>
      <w:r w:rsidR="00EB304E">
        <w:rPr>
          <w:sz w:val="24"/>
          <w:szCs w:val="24"/>
        </w:rPr>
        <w:t>I</w:t>
      </w:r>
      <w:r w:rsidR="00650A2C">
        <w:rPr>
          <w:sz w:val="24"/>
          <w:szCs w:val="24"/>
        </w:rPr>
        <w:t xml:space="preserve">t returns a transfer function </w:t>
      </w:r>
      <w:r w:rsidR="00A804BD">
        <w:rPr>
          <w:sz w:val="24"/>
          <w:szCs w:val="24"/>
        </w:rPr>
        <w:t>model</w:t>
      </w:r>
    </w:p>
    <w:p w14:paraId="7449DE43" w14:textId="0E48F505" w:rsidR="00C4005C" w:rsidRDefault="00AA25E7" w:rsidP="007C3C53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                </w:t>
      </w:r>
      <w:bookmarkStart w:id="9" w:name="_MON_1619357664"/>
      <w:bookmarkEnd w:id="9"/>
      <w:r>
        <w:rPr>
          <w:rFonts w:cs="Calibri"/>
          <w:sz w:val="24"/>
          <w:szCs w:val="24"/>
        </w:rPr>
        <w:object w:dxaOrig="8640" w:dyaOrig="238" w14:anchorId="48645BBD">
          <v:shape id="_x0000_i1034" type="#_x0000_t75" style="width:6in;height:12.15pt" o:ole="">
            <v:imagedata r:id="rId29" o:title=""/>
          </v:shape>
          <o:OLEObject Type="Embed" ProgID="Word.OpenDocumentText.12" ShapeID="_x0000_i1034" DrawAspect="Content" ObjectID="_1619363929" r:id="rId30"/>
        </w:object>
      </w:r>
    </w:p>
    <w:p w14:paraId="1FEC8394" w14:textId="77777777" w:rsidR="000F25E2" w:rsidRPr="007C3C53" w:rsidRDefault="000F25E2" w:rsidP="007C3C53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64507EE6" w14:textId="1172B09D" w:rsidR="00615C24" w:rsidRPr="00853878" w:rsidRDefault="00097AC7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>pzmap</w:t>
      </w:r>
      <w:r w:rsidRPr="000002D7">
        <w:rPr>
          <w:b/>
          <w:bCs/>
          <w:sz w:val="24"/>
          <w:szCs w:val="24"/>
        </w:rPr>
        <w:t xml:space="preserve">: </w:t>
      </w:r>
      <w:r w:rsidR="00EF4155">
        <w:rPr>
          <w:sz w:val="24"/>
          <w:szCs w:val="24"/>
        </w:rPr>
        <w:t>Pole-zero plot of a dynamic system, used to plot the poles and zeros of each filter whether FIR or IIR</w:t>
      </w:r>
    </w:p>
    <w:p w14:paraId="0A3A4EBA" w14:textId="760D9290" w:rsidR="00853878" w:rsidRPr="00853878" w:rsidRDefault="00853878" w:rsidP="00853878">
      <w:pPr>
        <w:pStyle w:val="ListParagraph"/>
        <w:ind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</w:t>
      </w:r>
      <w:bookmarkStart w:id="10" w:name="_MON_1619356429"/>
      <w:bookmarkEnd w:id="10"/>
      <w:r w:rsidR="00087659">
        <w:rPr>
          <w:rFonts w:cs="Calibri"/>
          <w:sz w:val="24"/>
          <w:szCs w:val="24"/>
        </w:rPr>
        <w:object w:dxaOrig="8306" w:dyaOrig="1813" w14:anchorId="6992C96C">
          <v:shape id="_x0000_i1035" type="#_x0000_t75" style="width:415.15pt;height:90.7pt" o:ole="">
            <v:imagedata r:id="rId31" o:title=""/>
          </v:shape>
          <o:OLEObject Type="Embed" ProgID="Word.OpenDocumentText.12" ShapeID="_x0000_i1035" DrawAspect="Content" ObjectID="_1619363930" r:id="rId32"/>
        </w:object>
      </w:r>
    </w:p>
    <w:p w14:paraId="77EE40D6" w14:textId="77777777" w:rsidR="00853878" w:rsidRPr="00853878" w:rsidRDefault="00853878" w:rsidP="00853878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1AE62E5A" w14:textId="10D5B55F" w:rsidR="00CA384F" w:rsidRPr="00CA384F" w:rsidRDefault="00584E09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>fft</w:t>
      </w:r>
      <w:r w:rsidR="00307518" w:rsidRPr="000002D7">
        <w:rPr>
          <w:b/>
          <w:bCs/>
          <w:sz w:val="24"/>
          <w:szCs w:val="24"/>
        </w:rPr>
        <w:t xml:space="preserve">: </w:t>
      </w:r>
      <w:r w:rsidR="00EB304E">
        <w:rPr>
          <w:sz w:val="24"/>
          <w:szCs w:val="24"/>
        </w:rPr>
        <w:t>Computes the</w:t>
      </w:r>
      <w:r w:rsidR="00E41B51">
        <w:rPr>
          <w:sz w:val="24"/>
          <w:szCs w:val="24"/>
        </w:rPr>
        <w:t xml:space="preserve"> discrete </w:t>
      </w:r>
      <w:r w:rsidR="0082402F">
        <w:rPr>
          <w:sz w:val="24"/>
          <w:szCs w:val="24"/>
        </w:rPr>
        <w:t>Fourier</w:t>
      </w:r>
      <w:r w:rsidR="00E41B51">
        <w:rPr>
          <w:sz w:val="24"/>
          <w:szCs w:val="24"/>
        </w:rPr>
        <w:t xml:space="preserve"> </w:t>
      </w:r>
      <w:r w:rsidR="00F46798">
        <w:rPr>
          <w:sz w:val="24"/>
          <w:szCs w:val="24"/>
        </w:rPr>
        <w:t>transform (</w:t>
      </w:r>
      <w:r w:rsidR="0082402F">
        <w:rPr>
          <w:sz w:val="24"/>
          <w:szCs w:val="24"/>
        </w:rPr>
        <w:t xml:space="preserve">DFR) using the fast </w:t>
      </w:r>
      <w:r w:rsidR="00475A5D">
        <w:rPr>
          <w:sz w:val="24"/>
          <w:szCs w:val="24"/>
        </w:rPr>
        <w:t>Fourier</w:t>
      </w:r>
      <w:r w:rsidR="0082402F">
        <w:rPr>
          <w:sz w:val="24"/>
          <w:szCs w:val="24"/>
        </w:rPr>
        <w:t xml:space="preserve"> transform algorith</w:t>
      </w:r>
      <w:r w:rsidR="00CA384F">
        <w:rPr>
          <w:sz w:val="24"/>
          <w:szCs w:val="24"/>
        </w:rPr>
        <w:t>m</w:t>
      </w:r>
    </w:p>
    <w:p w14:paraId="2711B679" w14:textId="2F839703" w:rsidR="00F46798" w:rsidRDefault="00F46798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 xml:space="preserve">fftshift: </w:t>
      </w:r>
      <w:r>
        <w:rPr>
          <w:rFonts w:cs="Calibri"/>
          <w:sz w:val="24"/>
          <w:szCs w:val="24"/>
        </w:rPr>
        <w:t xml:space="preserve"> </w:t>
      </w:r>
      <w:r w:rsidR="00AD73B3">
        <w:rPr>
          <w:rFonts w:cs="Calibri"/>
          <w:sz w:val="24"/>
          <w:szCs w:val="24"/>
        </w:rPr>
        <w:t xml:space="preserve">It rearranges the </w:t>
      </w:r>
      <w:r w:rsidR="00873088">
        <w:rPr>
          <w:rFonts w:cs="Calibri"/>
          <w:sz w:val="24"/>
          <w:szCs w:val="24"/>
        </w:rPr>
        <w:t>flourier</w:t>
      </w:r>
      <w:r w:rsidR="00AD73B3">
        <w:rPr>
          <w:rFonts w:cs="Calibri"/>
          <w:sz w:val="24"/>
          <w:szCs w:val="24"/>
        </w:rPr>
        <w:t xml:space="preserve"> transform by shifting the zero-frequency component to the center of the array</w:t>
      </w:r>
    </w:p>
    <w:p w14:paraId="66451A24" w14:textId="77777777" w:rsidR="005A5153" w:rsidRPr="005A5153" w:rsidRDefault="005A5153" w:rsidP="005A5153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444AF367" w14:textId="6CCE3D9F" w:rsidR="00307518" w:rsidRDefault="00307518" w:rsidP="00307518">
      <w:pPr>
        <w:pStyle w:val="ListParagraph"/>
        <w:ind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</w:t>
      </w:r>
      <w:bookmarkStart w:id="11" w:name="_MON_1619356780"/>
      <w:bookmarkEnd w:id="11"/>
      <w:r w:rsidR="003C2BA9">
        <w:rPr>
          <w:rFonts w:cs="Calibri"/>
          <w:sz w:val="24"/>
          <w:szCs w:val="24"/>
        </w:rPr>
        <w:object w:dxaOrig="8640" w:dyaOrig="904" w14:anchorId="3885BF67">
          <v:shape id="_x0000_i1036" type="#_x0000_t75" style="width:6in;height:44.9pt" o:ole="">
            <v:imagedata r:id="rId33" o:title=""/>
          </v:shape>
          <o:OLEObject Type="Embed" ProgID="Word.OpenDocumentText.12" ShapeID="_x0000_i1036" DrawAspect="Content" ObjectID="_1619363931" r:id="rId34"/>
        </w:object>
      </w:r>
    </w:p>
    <w:p w14:paraId="2CF5F80E" w14:textId="1C369E9F" w:rsidR="00826B44" w:rsidRPr="00B55708" w:rsidRDefault="007161CD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audioplayer</w:t>
      </w:r>
      <w:r w:rsidR="00826B44">
        <w:rPr>
          <w:b/>
          <w:bCs/>
          <w:sz w:val="24"/>
          <w:szCs w:val="24"/>
        </w:rPr>
        <w:t xml:space="preserve">: </w:t>
      </w:r>
      <w:r>
        <w:rPr>
          <w:rFonts w:cs="Calibri"/>
          <w:sz w:val="24"/>
          <w:szCs w:val="24"/>
        </w:rPr>
        <w:t xml:space="preserve"> Use an audioplayer object to play audio, </w:t>
      </w:r>
      <w:r w:rsidR="00175B32">
        <w:rPr>
          <w:rFonts w:cs="Calibri"/>
          <w:sz w:val="24"/>
          <w:szCs w:val="24"/>
        </w:rPr>
        <w:t>the</w:t>
      </w:r>
      <w:r>
        <w:rPr>
          <w:rFonts w:cs="Calibri"/>
          <w:sz w:val="24"/>
          <w:szCs w:val="24"/>
        </w:rPr>
        <w:t xml:space="preserve"> object contains properties that enable additional flexibility during playback. For example, you can pause or resume.</w:t>
      </w:r>
    </w:p>
    <w:p w14:paraId="7339F1E5" w14:textId="2935271E" w:rsidR="00826B44" w:rsidRDefault="00826B44" w:rsidP="00826B44">
      <w:pPr>
        <w:pStyle w:val="ListParagraph"/>
        <w:ind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</w:t>
      </w:r>
      <w:bookmarkStart w:id="12" w:name="_MON_1619357222"/>
      <w:bookmarkEnd w:id="12"/>
      <w:r w:rsidR="00B55708">
        <w:rPr>
          <w:rFonts w:cs="Calibri"/>
          <w:sz w:val="24"/>
          <w:szCs w:val="24"/>
        </w:rPr>
        <w:object w:dxaOrig="8640" w:dyaOrig="238" w14:anchorId="012A9B68">
          <v:shape id="_x0000_i1037" type="#_x0000_t75" style="width:6in;height:12.15pt" o:ole="">
            <v:imagedata r:id="rId35" o:title=""/>
          </v:shape>
          <o:OLEObject Type="Embed" ProgID="Word.OpenDocumentText.12" ShapeID="_x0000_i1037" DrawAspect="Content" ObjectID="_1619363932" r:id="rId36"/>
        </w:object>
      </w:r>
    </w:p>
    <w:p w14:paraId="772A6E9B" w14:textId="77777777" w:rsidR="00C20457" w:rsidRDefault="00C20457" w:rsidP="00826B44">
      <w:pPr>
        <w:pStyle w:val="ListParagraph"/>
        <w:ind w:firstLine="720"/>
        <w:rPr>
          <w:rFonts w:cs="Calibri"/>
          <w:sz w:val="24"/>
          <w:szCs w:val="24"/>
        </w:rPr>
      </w:pPr>
    </w:p>
    <w:p w14:paraId="050FDC89" w14:textId="594CCD23" w:rsidR="00742514" w:rsidRPr="00742514" w:rsidRDefault="00DF3F16" w:rsidP="009C217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  <w:r>
        <w:rPr>
          <w:b/>
          <w:bCs/>
          <w:sz w:val="24"/>
          <w:szCs w:val="24"/>
        </w:rPr>
        <w:t>audiowrite</w:t>
      </w:r>
      <w:r w:rsidR="00B55708">
        <w:rPr>
          <w:b/>
          <w:bCs/>
          <w:sz w:val="24"/>
          <w:szCs w:val="24"/>
        </w:rPr>
        <w:t xml:space="preserve">: </w:t>
      </w:r>
      <w:r w:rsidR="00B55708">
        <w:rPr>
          <w:rFonts w:cs="Calibri"/>
          <w:sz w:val="24"/>
          <w:szCs w:val="24"/>
        </w:rPr>
        <w:t xml:space="preserve"> </w:t>
      </w:r>
      <w:r w:rsidR="00571620">
        <w:rPr>
          <w:rFonts w:cs="Calibri"/>
          <w:sz w:val="24"/>
          <w:szCs w:val="24"/>
        </w:rPr>
        <w:t>Writes a matrix of audio data, with a specific sample rate.</w:t>
      </w:r>
    </w:p>
    <w:p w14:paraId="47BA1BB0" w14:textId="6E79548D" w:rsidR="00B55708" w:rsidRDefault="00B55708" w:rsidP="00B55708">
      <w:pPr>
        <w:pStyle w:val="ListParagraph"/>
        <w:ind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</w:t>
      </w:r>
      <w:bookmarkStart w:id="13" w:name="_MON_1619357503"/>
      <w:bookmarkEnd w:id="13"/>
      <w:r w:rsidR="001B209D">
        <w:rPr>
          <w:rFonts w:cs="Calibri"/>
          <w:sz w:val="24"/>
          <w:szCs w:val="24"/>
        </w:rPr>
        <w:object w:dxaOrig="8640" w:dyaOrig="777" w14:anchorId="13F2EF8B">
          <v:shape id="_x0000_i1038" type="#_x0000_t75" style="width:6in;height:38.35pt" o:ole="">
            <v:imagedata r:id="rId37" o:title=""/>
          </v:shape>
          <o:OLEObject Type="Embed" ProgID="Word.OpenDocumentText.12" ShapeID="_x0000_i1038" DrawAspect="Content" ObjectID="_1619363933" r:id="rId38"/>
        </w:object>
      </w:r>
    </w:p>
    <w:p w14:paraId="49C4FCB6" w14:textId="77777777" w:rsidR="00B55708" w:rsidRDefault="00B55708" w:rsidP="00B55708">
      <w:pPr>
        <w:pStyle w:val="ListParagraph"/>
        <w:ind w:firstLine="720"/>
        <w:rPr>
          <w:rFonts w:cs="Calibri"/>
          <w:sz w:val="24"/>
          <w:szCs w:val="24"/>
        </w:rPr>
      </w:pPr>
    </w:p>
    <w:p w14:paraId="209079AA" w14:textId="6243D9B1" w:rsidR="0084343C" w:rsidRDefault="004C1C7B" w:rsidP="0084343C">
      <w:pPr>
        <w:pStyle w:val="Heading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Filter analysis Results</w:t>
      </w:r>
      <w:r w:rsidR="0084343C">
        <w:rPr>
          <w:b/>
          <w:bCs/>
          <w:sz w:val="32"/>
          <w:szCs w:val="32"/>
        </w:rPr>
        <w:t>:</w:t>
      </w:r>
    </w:p>
    <w:p w14:paraId="48D3EC7E" w14:textId="60537CD0" w:rsidR="00361356" w:rsidRDefault="00A4690C" w:rsidP="00361356">
      <w:pPr>
        <w:pStyle w:val="Heading3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IIR</w:t>
      </w:r>
      <w:r w:rsidR="00ED2089">
        <w:rPr>
          <w:b/>
          <w:bCs/>
          <w:color w:val="70AD47" w:themeColor="accent6"/>
          <w:sz w:val="28"/>
          <w:szCs w:val="28"/>
        </w:rPr>
        <w:t xml:space="preserve"> filter</w:t>
      </w:r>
      <w:r w:rsidR="00361356" w:rsidRPr="008021CD">
        <w:rPr>
          <w:b/>
          <w:bCs/>
          <w:color w:val="70AD47" w:themeColor="accent6"/>
          <w:sz w:val="28"/>
          <w:szCs w:val="28"/>
        </w:rPr>
        <w:t>:</w:t>
      </w:r>
    </w:p>
    <w:p w14:paraId="7CE10086" w14:textId="7BB44F3E" w:rsidR="00B777AF" w:rsidRPr="00B777AF" w:rsidRDefault="00620D70" w:rsidP="009C217A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Poles and Zeros</w:t>
      </w:r>
      <w:r w:rsidR="00676E5A">
        <w:rPr>
          <w:b/>
          <w:bCs/>
          <w:sz w:val="24"/>
          <w:szCs w:val="24"/>
        </w:rPr>
        <w:t xml:space="preserve"> of each filter:</w:t>
      </w:r>
    </w:p>
    <w:p w14:paraId="37EA2F60" w14:textId="709EFEA1" w:rsidR="003D0C71" w:rsidRPr="003D0C71" w:rsidRDefault="00345A52" w:rsidP="003D0C71">
      <w:r>
        <w:rPr>
          <w:noProof/>
        </w:rPr>
        <w:drawing>
          <wp:inline distT="0" distB="0" distL="0" distR="0" wp14:anchorId="44DB2925" wp14:editId="77EE7145">
            <wp:extent cx="6857280" cy="55245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68812" cy="553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4DF5" w14:textId="0B174E5F" w:rsidR="003D0C71" w:rsidRDefault="006D2D3D" w:rsidP="009C217A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Impulse response</w:t>
      </w:r>
      <w:r w:rsidR="00DB4351">
        <w:rPr>
          <w:b/>
          <w:bCs/>
          <w:sz w:val="24"/>
          <w:szCs w:val="24"/>
        </w:rPr>
        <w:t xml:space="preserve"> of each filter</w:t>
      </w:r>
      <w:r>
        <w:rPr>
          <w:b/>
          <w:bCs/>
          <w:sz w:val="24"/>
          <w:szCs w:val="24"/>
        </w:rPr>
        <w:t>:</w:t>
      </w:r>
    </w:p>
    <w:p w14:paraId="1826549A" w14:textId="5522B657" w:rsidR="00DB4351" w:rsidRPr="00DB4351" w:rsidRDefault="00DB4351" w:rsidP="00DB435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BA0DBC" wp14:editId="3C1FE533">
            <wp:extent cx="6858000" cy="5784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CC85" w14:textId="77777777" w:rsidR="00620D70" w:rsidRPr="00DB4351" w:rsidRDefault="00620D70" w:rsidP="00DB4351">
      <w:pPr>
        <w:rPr>
          <w:b/>
          <w:bCs/>
          <w:sz w:val="24"/>
          <w:szCs w:val="24"/>
        </w:rPr>
      </w:pPr>
    </w:p>
    <w:p w14:paraId="53D0E237" w14:textId="3642000C" w:rsidR="00B55708" w:rsidRPr="0084343C" w:rsidRDefault="00B55708" w:rsidP="0084343C">
      <w:pPr>
        <w:rPr>
          <w:rFonts w:cs="Calibri"/>
          <w:sz w:val="24"/>
          <w:szCs w:val="24"/>
        </w:rPr>
      </w:pPr>
    </w:p>
    <w:p w14:paraId="3F1EF7DF" w14:textId="77777777" w:rsidR="00826B44" w:rsidRPr="00853878" w:rsidRDefault="00826B44" w:rsidP="00307518">
      <w:pPr>
        <w:pStyle w:val="ListParagraph"/>
        <w:ind w:firstLine="720"/>
        <w:rPr>
          <w:rFonts w:cs="Calibri"/>
          <w:sz w:val="24"/>
          <w:szCs w:val="24"/>
        </w:rPr>
      </w:pPr>
    </w:p>
    <w:p w14:paraId="0A68914F" w14:textId="77777777" w:rsidR="00307518" w:rsidRPr="00853878" w:rsidRDefault="00307518" w:rsidP="00307518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3B7F7301" w14:textId="77777777" w:rsidR="00EF4155" w:rsidRPr="00EF4155" w:rsidRDefault="00EF4155" w:rsidP="00EF4155">
      <w:pPr>
        <w:pStyle w:val="ListParagraph"/>
        <w:rPr>
          <w:rFonts w:cs="Calibri"/>
          <w:sz w:val="24"/>
          <w:szCs w:val="24"/>
        </w:rPr>
      </w:pPr>
    </w:p>
    <w:p w14:paraId="3BE0D606" w14:textId="77777777" w:rsidR="00EF4155" w:rsidRPr="00853878" w:rsidRDefault="00EF4155" w:rsidP="00853878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4B6CCCC8" w14:textId="77777777" w:rsidR="00DC0607" w:rsidRPr="001368EA" w:rsidRDefault="00DC0607" w:rsidP="00DC0607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27F90161" w14:textId="77777777" w:rsidR="00DC0607" w:rsidRPr="00E7427E" w:rsidRDefault="00DC0607" w:rsidP="00DC0607">
      <w:pPr>
        <w:rPr>
          <w:sz w:val="24"/>
          <w:szCs w:val="24"/>
        </w:rPr>
      </w:pPr>
    </w:p>
    <w:p w14:paraId="286924D3" w14:textId="77777777" w:rsidR="00DC0607" w:rsidRPr="00E7427E" w:rsidRDefault="00DC0607" w:rsidP="000002D7">
      <w:pPr>
        <w:rPr>
          <w:sz w:val="24"/>
          <w:szCs w:val="24"/>
        </w:rPr>
      </w:pPr>
    </w:p>
    <w:p w14:paraId="2BDB1CDB" w14:textId="61346283" w:rsidR="00DB4351" w:rsidRPr="00DB4351" w:rsidRDefault="00DB4351" w:rsidP="009C217A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</w:t>
      </w:r>
      <w:r w:rsidRPr="00DB4351">
        <w:rPr>
          <w:b/>
          <w:bCs/>
          <w:sz w:val="24"/>
          <w:szCs w:val="24"/>
        </w:rPr>
        <w:t xml:space="preserve"> response of each filter:</w:t>
      </w:r>
    </w:p>
    <w:p w14:paraId="0FEEC4D2" w14:textId="09AC45D8" w:rsidR="00DB4351" w:rsidRPr="00DB4351" w:rsidRDefault="002305FB" w:rsidP="00DB435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01F76" wp14:editId="2599E93E">
            <wp:extent cx="6858000" cy="5784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55CC" w14:textId="77777777" w:rsidR="00DB4351" w:rsidRPr="00DB4351" w:rsidRDefault="00DB4351" w:rsidP="00DB4351">
      <w:pPr>
        <w:rPr>
          <w:b/>
          <w:bCs/>
          <w:sz w:val="24"/>
          <w:szCs w:val="24"/>
        </w:rPr>
      </w:pPr>
    </w:p>
    <w:p w14:paraId="0C456514" w14:textId="77777777" w:rsidR="00DB4351" w:rsidRPr="0084343C" w:rsidRDefault="00DB4351" w:rsidP="00DB4351">
      <w:pPr>
        <w:rPr>
          <w:rFonts w:cs="Calibri"/>
          <w:sz w:val="24"/>
          <w:szCs w:val="24"/>
        </w:rPr>
      </w:pPr>
    </w:p>
    <w:p w14:paraId="5D436E4E" w14:textId="77777777" w:rsidR="00DB4351" w:rsidRPr="00853878" w:rsidRDefault="00DB4351" w:rsidP="00DB4351">
      <w:pPr>
        <w:pStyle w:val="ListParagraph"/>
        <w:ind w:firstLine="720"/>
        <w:rPr>
          <w:rFonts w:cs="Calibri"/>
          <w:sz w:val="24"/>
          <w:szCs w:val="24"/>
        </w:rPr>
      </w:pPr>
    </w:p>
    <w:p w14:paraId="7EEB8F75" w14:textId="77777777" w:rsidR="00DB4351" w:rsidRPr="00853878" w:rsidRDefault="00DB4351" w:rsidP="00DB4351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2DEB75A3" w14:textId="77777777" w:rsidR="00DB4351" w:rsidRPr="00EF4155" w:rsidRDefault="00DB4351" w:rsidP="00DB4351">
      <w:pPr>
        <w:pStyle w:val="ListParagraph"/>
        <w:rPr>
          <w:rFonts w:cs="Calibri"/>
          <w:sz w:val="24"/>
          <w:szCs w:val="24"/>
        </w:rPr>
      </w:pPr>
    </w:p>
    <w:p w14:paraId="3D0CCB0D" w14:textId="77777777" w:rsidR="00DB4351" w:rsidRPr="00853878" w:rsidRDefault="00DB4351" w:rsidP="00DB4351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2ED68D96" w14:textId="77777777" w:rsidR="00DB4351" w:rsidRPr="001368EA" w:rsidRDefault="00DB4351" w:rsidP="00DB4351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5FCE21AA" w14:textId="77777777" w:rsidR="000002D7" w:rsidRPr="001368EA" w:rsidRDefault="000002D7" w:rsidP="000002D7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5F0A28C8" w14:textId="23CB7C97" w:rsidR="009C0D75" w:rsidRPr="00E7427E" w:rsidRDefault="009C0D75" w:rsidP="00D04C68">
      <w:pPr>
        <w:rPr>
          <w:sz w:val="24"/>
          <w:szCs w:val="24"/>
        </w:rPr>
      </w:pPr>
    </w:p>
    <w:p w14:paraId="277E01D6" w14:textId="4ED79779" w:rsidR="000701B5" w:rsidRDefault="000701B5" w:rsidP="009C217A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Phase and gain</w:t>
      </w:r>
      <w:r w:rsidRPr="00DB4351">
        <w:rPr>
          <w:b/>
          <w:bCs/>
          <w:sz w:val="24"/>
          <w:szCs w:val="24"/>
        </w:rPr>
        <w:t>:</w:t>
      </w:r>
    </w:p>
    <w:p w14:paraId="3FDAE33C" w14:textId="6F888D96" w:rsidR="000701B5" w:rsidRPr="000701B5" w:rsidRDefault="000701B5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Filter 0 – 170</w:t>
      </w:r>
      <w:r w:rsidR="005E51C4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z</w:t>
      </w:r>
    </w:p>
    <w:p w14:paraId="507770F7" w14:textId="2A32CB76" w:rsidR="009C0D75" w:rsidRPr="00E7427E" w:rsidRDefault="000701B5" w:rsidP="00D04C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B43293" wp14:editId="70DE845C">
            <wp:extent cx="6858000" cy="5784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C5EE" w14:textId="39B1285C" w:rsidR="00060038" w:rsidRDefault="00060038" w:rsidP="00060038">
      <w:pPr>
        <w:pStyle w:val="Heading3"/>
      </w:pPr>
    </w:p>
    <w:p w14:paraId="5C662185" w14:textId="5520CBD3" w:rsidR="00F479C8" w:rsidRDefault="00F479C8" w:rsidP="00F479C8"/>
    <w:p w14:paraId="663835B1" w14:textId="1570B18D" w:rsidR="00F479C8" w:rsidRDefault="00F479C8" w:rsidP="00F479C8"/>
    <w:p w14:paraId="1F58376E" w14:textId="16533C33" w:rsidR="00F479C8" w:rsidRDefault="00F479C8" w:rsidP="00F479C8"/>
    <w:p w14:paraId="12391DB6" w14:textId="343596E6" w:rsidR="00F479C8" w:rsidRDefault="00F479C8" w:rsidP="00F479C8"/>
    <w:p w14:paraId="06EACFD9" w14:textId="79346696" w:rsidR="00F479C8" w:rsidRDefault="00F479C8" w:rsidP="00F479C8"/>
    <w:p w14:paraId="6A506F84" w14:textId="2AD311DE" w:rsidR="00F479C8" w:rsidRDefault="00F479C8" w:rsidP="00F479C8"/>
    <w:p w14:paraId="7E612F3C" w14:textId="715E1CD6" w:rsidR="00F479C8" w:rsidRDefault="00F479C8" w:rsidP="00F479C8"/>
    <w:p w14:paraId="42852A50" w14:textId="09B5208C" w:rsidR="00F479C8" w:rsidRDefault="00F479C8" w:rsidP="00F479C8"/>
    <w:p w14:paraId="2FCED618" w14:textId="6846AB85" w:rsidR="00F479C8" w:rsidRPr="009D7446" w:rsidRDefault="00F479C8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9D7446">
        <w:rPr>
          <w:b/>
          <w:bCs/>
          <w:sz w:val="24"/>
          <w:szCs w:val="24"/>
        </w:rPr>
        <w:lastRenderedPageBreak/>
        <w:t xml:space="preserve">Filter </w:t>
      </w:r>
      <w:r w:rsidR="00A02624" w:rsidRPr="009D7446">
        <w:rPr>
          <w:b/>
          <w:bCs/>
          <w:sz w:val="24"/>
          <w:szCs w:val="24"/>
        </w:rPr>
        <w:t>170</w:t>
      </w:r>
      <w:r w:rsidRPr="009D7446">
        <w:rPr>
          <w:b/>
          <w:bCs/>
          <w:sz w:val="24"/>
          <w:szCs w:val="24"/>
        </w:rPr>
        <w:t xml:space="preserve"> – </w:t>
      </w:r>
      <w:r w:rsidR="00A02624" w:rsidRPr="009D7446">
        <w:rPr>
          <w:b/>
          <w:bCs/>
          <w:sz w:val="24"/>
          <w:szCs w:val="24"/>
        </w:rPr>
        <w:t>31</w:t>
      </w:r>
      <w:r w:rsidRPr="009D7446">
        <w:rPr>
          <w:b/>
          <w:bCs/>
          <w:sz w:val="24"/>
          <w:szCs w:val="24"/>
        </w:rPr>
        <w:t>0</w:t>
      </w:r>
      <w:r w:rsidR="00342BF0">
        <w:rPr>
          <w:b/>
          <w:bCs/>
          <w:sz w:val="24"/>
          <w:szCs w:val="24"/>
        </w:rPr>
        <w:t>H</w:t>
      </w:r>
      <w:r w:rsidRPr="009D7446">
        <w:rPr>
          <w:b/>
          <w:bCs/>
          <w:sz w:val="24"/>
          <w:szCs w:val="24"/>
        </w:rPr>
        <w:t>z</w:t>
      </w:r>
    </w:p>
    <w:p w14:paraId="2CF824CC" w14:textId="1F82573F" w:rsidR="00F479C8" w:rsidRPr="00E7427E" w:rsidRDefault="00F479C8" w:rsidP="00F479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59C7D4" wp14:editId="718C19C7">
            <wp:extent cx="6858000" cy="5784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A67" w14:textId="3F04FD13" w:rsidR="00F479C8" w:rsidRDefault="00F479C8" w:rsidP="00F479C8"/>
    <w:p w14:paraId="3D6D8CC2" w14:textId="2EBDB390" w:rsidR="000574D0" w:rsidRDefault="000574D0" w:rsidP="00F479C8"/>
    <w:p w14:paraId="3E9E60EC" w14:textId="5CF90DC2" w:rsidR="000574D0" w:rsidRDefault="000574D0" w:rsidP="00F479C8"/>
    <w:p w14:paraId="5991A504" w14:textId="4374669D" w:rsidR="000574D0" w:rsidRDefault="000574D0" w:rsidP="00F479C8"/>
    <w:p w14:paraId="63917EE8" w14:textId="5FBE7D5F" w:rsidR="000574D0" w:rsidRDefault="000574D0" w:rsidP="00F479C8"/>
    <w:p w14:paraId="29DC7F5A" w14:textId="0B0E715F" w:rsidR="000574D0" w:rsidRDefault="000574D0" w:rsidP="00F479C8"/>
    <w:p w14:paraId="441FFC8A" w14:textId="1A28085C" w:rsidR="000574D0" w:rsidRDefault="000574D0" w:rsidP="00F479C8"/>
    <w:p w14:paraId="0CD57D2E" w14:textId="752FF352" w:rsidR="000574D0" w:rsidRDefault="000574D0" w:rsidP="00F479C8"/>
    <w:p w14:paraId="4B969809" w14:textId="6B5365DC" w:rsidR="000574D0" w:rsidRDefault="000574D0" w:rsidP="00F479C8"/>
    <w:p w14:paraId="3E075B35" w14:textId="3B42C3D7" w:rsidR="000574D0" w:rsidRDefault="000574D0" w:rsidP="00F479C8"/>
    <w:p w14:paraId="788CA830" w14:textId="681E7805" w:rsidR="000574D0" w:rsidRPr="0074024C" w:rsidRDefault="000574D0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74024C">
        <w:rPr>
          <w:b/>
          <w:bCs/>
          <w:sz w:val="24"/>
          <w:szCs w:val="24"/>
        </w:rPr>
        <w:lastRenderedPageBreak/>
        <w:t>Filter 310 – 600</w:t>
      </w:r>
      <w:r w:rsidR="001674F6">
        <w:rPr>
          <w:b/>
          <w:bCs/>
          <w:sz w:val="24"/>
          <w:szCs w:val="24"/>
        </w:rPr>
        <w:t>H</w:t>
      </w:r>
      <w:r w:rsidRPr="0074024C">
        <w:rPr>
          <w:b/>
          <w:bCs/>
          <w:sz w:val="24"/>
          <w:szCs w:val="24"/>
        </w:rPr>
        <w:t>z</w:t>
      </w:r>
    </w:p>
    <w:p w14:paraId="471D31D9" w14:textId="7B017DB7" w:rsidR="000574D0" w:rsidRPr="00E7427E" w:rsidRDefault="000574D0" w:rsidP="000574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40C654" wp14:editId="1863EABD">
            <wp:extent cx="6858000" cy="5784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E2CE" w14:textId="243598AD" w:rsidR="000574D0" w:rsidRDefault="000574D0" w:rsidP="00F479C8"/>
    <w:p w14:paraId="372EE390" w14:textId="1CDCE66E" w:rsidR="00F36EAE" w:rsidRDefault="00F36EAE" w:rsidP="00F479C8"/>
    <w:p w14:paraId="6180B8A4" w14:textId="22384BA3" w:rsidR="00F36EAE" w:rsidRDefault="00F36EAE" w:rsidP="00F479C8"/>
    <w:p w14:paraId="64BA80CF" w14:textId="61EC61CF" w:rsidR="00F36EAE" w:rsidRDefault="00F36EAE" w:rsidP="00F479C8"/>
    <w:p w14:paraId="44712F85" w14:textId="4538DBAE" w:rsidR="00F36EAE" w:rsidRDefault="00F36EAE" w:rsidP="00F479C8"/>
    <w:p w14:paraId="31507E4D" w14:textId="780A0C83" w:rsidR="00F36EAE" w:rsidRDefault="00F36EAE" w:rsidP="00F479C8"/>
    <w:p w14:paraId="348EF4CD" w14:textId="6B523602" w:rsidR="00F36EAE" w:rsidRDefault="00F36EAE" w:rsidP="00F479C8"/>
    <w:p w14:paraId="4BEEED40" w14:textId="28109A46" w:rsidR="00F36EAE" w:rsidRDefault="00F36EAE" w:rsidP="00F479C8"/>
    <w:p w14:paraId="1FFB4A18" w14:textId="06564C52" w:rsidR="00F36EAE" w:rsidRDefault="00F36EAE" w:rsidP="00F479C8"/>
    <w:p w14:paraId="37BA91D9" w14:textId="0B7A042F" w:rsidR="00F36EAE" w:rsidRDefault="00F36EAE" w:rsidP="00F479C8"/>
    <w:p w14:paraId="711855DA" w14:textId="6454ED80" w:rsidR="00F36EAE" w:rsidRPr="0074024C" w:rsidRDefault="00F36EAE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74024C">
        <w:rPr>
          <w:b/>
          <w:bCs/>
          <w:sz w:val="24"/>
          <w:szCs w:val="24"/>
        </w:rPr>
        <w:lastRenderedPageBreak/>
        <w:t xml:space="preserve">Filter </w:t>
      </w:r>
      <w:r>
        <w:rPr>
          <w:b/>
          <w:bCs/>
          <w:sz w:val="24"/>
          <w:szCs w:val="24"/>
        </w:rPr>
        <w:t>600</w:t>
      </w:r>
      <w:r w:rsidRPr="0074024C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1000</w:t>
      </w:r>
      <w:r w:rsidR="00674429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z</w:t>
      </w:r>
    </w:p>
    <w:p w14:paraId="4DA281AF" w14:textId="502E015C" w:rsidR="00F36EAE" w:rsidRPr="00E7427E" w:rsidRDefault="00F36EAE" w:rsidP="00F36E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F6FFAA" wp14:editId="19517D8E">
            <wp:extent cx="6858000" cy="5784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2416" w14:textId="3AB91380" w:rsidR="00F36EAE" w:rsidRDefault="00F36EAE" w:rsidP="00F479C8"/>
    <w:p w14:paraId="692DDE7A" w14:textId="1FBCEB61" w:rsidR="001D234B" w:rsidRDefault="001D234B" w:rsidP="00F479C8"/>
    <w:p w14:paraId="2D9EA1C9" w14:textId="39B162AD" w:rsidR="001D234B" w:rsidRDefault="001D234B" w:rsidP="00F479C8"/>
    <w:p w14:paraId="65236BB3" w14:textId="1AE79E9A" w:rsidR="001D234B" w:rsidRDefault="001D234B" w:rsidP="00F479C8"/>
    <w:p w14:paraId="42BC34FD" w14:textId="4949ACD8" w:rsidR="001D234B" w:rsidRDefault="001D234B" w:rsidP="00F479C8"/>
    <w:p w14:paraId="2A78B9A1" w14:textId="74762330" w:rsidR="001D234B" w:rsidRDefault="001D234B" w:rsidP="00F479C8"/>
    <w:p w14:paraId="7330D023" w14:textId="32ADB78A" w:rsidR="001D234B" w:rsidRDefault="001D234B" w:rsidP="00F479C8"/>
    <w:p w14:paraId="4D670778" w14:textId="04965460" w:rsidR="001D234B" w:rsidRDefault="001D234B" w:rsidP="00F479C8"/>
    <w:p w14:paraId="162F88D2" w14:textId="38A09EA1" w:rsidR="001D234B" w:rsidRDefault="001D234B" w:rsidP="00F479C8"/>
    <w:p w14:paraId="04F26520" w14:textId="621E3FE9" w:rsidR="001D234B" w:rsidRDefault="001D234B" w:rsidP="00F479C8"/>
    <w:p w14:paraId="56C2107F" w14:textId="4E5211AC" w:rsidR="001D234B" w:rsidRPr="001D234B" w:rsidRDefault="001D234B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1D234B">
        <w:rPr>
          <w:b/>
          <w:bCs/>
          <w:sz w:val="24"/>
          <w:szCs w:val="24"/>
        </w:rPr>
        <w:lastRenderedPageBreak/>
        <w:t xml:space="preserve">Filter </w:t>
      </w:r>
      <w:r w:rsidR="005F0B34">
        <w:rPr>
          <w:b/>
          <w:bCs/>
          <w:sz w:val="24"/>
          <w:szCs w:val="24"/>
        </w:rPr>
        <w:t>1</w:t>
      </w:r>
      <w:r w:rsidRPr="001D234B">
        <w:rPr>
          <w:b/>
          <w:bCs/>
          <w:sz w:val="24"/>
          <w:szCs w:val="24"/>
        </w:rPr>
        <w:t xml:space="preserve"> – </w:t>
      </w:r>
      <w:r w:rsidR="00A14AC9">
        <w:rPr>
          <w:b/>
          <w:bCs/>
          <w:sz w:val="24"/>
          <w:szCs w:val="24"/>
        </w:rPr>
        <w:t>3</w:t>
      </w:r>
      <w:r w:rsidR="003F048F">
        <w:rPr>
          <w:b/>
          <w:bCs/>
          <w:sz w:val="24"/>
          <w:szCs w:val="24"/>
        </w:rPr>
        <w:t>KHz</w:t>
      </w:r>
    </w:p>
    <w:p w14:paraId="6DFFB32C" w14:textId="5E17037D" w:rsidR="001D234B" w:rsidRPr="00E7427E" w:rsidRDefault="00D00E13" w:rsidP="001D234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EDC43A" wp14:editId="312D0BEC">
            <wp:extent cx="6858000" cy="5784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936D" w14:textId="77777777" w:rsidR="001D234B" w:rsidRDefault="001D234B" w:rsidP="001D234B"/>
    <w:p w14:paraId="09E97A91" w14:textId="77777777" w:rsidR="001D234B" w:rsidRDefault="001D234B" w:rsidP="001D234B"/>
    <w:p w14:paraId="5D0FC878" w14:textId="77777777" w:rsidR="001D234B" w:rsidRDefault="001D234B" w:rsidP="001D234B"/>
    <w:p w14:paraId="3D86ABD4" w14:textId="2D88F134" w:rsidR="001D234B" w:rsidRDefault="001D234B" w:rsidP="00F479C8"/>
    <w:p w14:paraId="799A248A" w14:textId="29B9E84F" w:rsidR="00CA7233" w:rsidRDefault="00CA7233" w:rsidP="00F479C8"/>
    <w:p w14:paraId="5C11E834" w14:textId="3605F400" w:rsidR="00CA7233" w:rsidRDefault="00CA7233" w:rsidP="00F479C8"/>
    <w:p w14:paraId="1D6E6710" w14:textId="2F749A18" w:rsidR="00CA7233" w:rsidRDefault="00CA7233" w:rsidP="00F479C8"/>
    <w:p w14:paraId="274856EC" w14:textId="1D3B6B29" w:rsidR="00CA7233" w:rsidRDefault="00CA7233" w:rsidP="00F479C8"/>
    <w:p w14:paraId="0B8ACC0E" w14:textId="66C2E57D" w:rsidR="00CA7233" w:rsidRDefault="00CA7233" w:rsidP="00F479C8"/>
    <w:p w14:paraId="5DEAD349" w14:textId="14B8806C" w:rsidR="00CA7233" w:rsidRDefault="00CA7233" w:rsidP="00F479C8"/>
    <w:p w14:paraId="3B439E22" w14:textId="68EF7A29" w:rsidR="00CA7233" w:rsidRPr="001D234B" w:rsidRDefault="00CA7233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1D234B">
        <w:rPr>
          <w:b/>
          <w:bCs/>
          <w:sz w:val="24"/>
          <w:szCs w:val="24"/>
        </w:rPr>
        <w:lastRenderedPageBreak/>
        <w:t xml:space="preserve">Filter </w:t>
      </w:r>
      <w:r w:rsidR="00753639">
        <w:rPr>
          <w:b/>
          <w:bCs/>
          <w:sz w:val="24"/>
          <w:szCs w:val="24"/>
        </w:rPr>
        <w:t>3</w:t>
      </w:r>
      <w:r w:rsidRPr="001D234B">
        <w:rPr>
          <w:b/>
          <w:bCs/>
          <w:sz w:val="24"/>
          <w:szCs w:val="24"/>
        </w:rPr>
        <w:t xml:space="preserve"> – </w:t>
      </w:r>
      <w:r w:rsidR="00753639">
        <w:rPr>
          <w:b/>
          <w:bCs/>
          <w:sz w:val="24"/>
          <w:szCs w:val="24"/>
        </w:rPr>
        <w:t>6K</w:t>
      </w:r>
      <w:r w:rsidR="003E02D1">
        <w:rPr>
          <w:b/>
          <w:bCs/>
          <w:sz w:val="24"/>
          <w:szCs w:val="24"/>
        </w:rPr>
        <w:t>Hz</w:t>
      </w:r>
    </w:p>
    <w:p w14:paraId="2C164B28" w14:textId="5C21AB20" w:rsidR="00CA7233" w:rsidRPr="00E7427E" w:rsidRDefault="00D00E13" w:rsidP="00CA72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AEC717" wp14:editId="382E2D46">
            <wp:extent cx="6858000" cy="57842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6E1A" w14:textId="35021D62" w:rsidR="00CA7233" w:rsidRDefault="00CA7233" w:rsidP="00F479C8"/>
    <w:p w14:paraId="2D2E08DA" w14:textId="5A165B46" w:rsidR="00746515" w:rsidRDefault="00746515" w:rsidP="00F479C8"/>
    <w:p w14:paraId="26B88298" w14:textId="0F76C5DB" w:rsidR="00746515" w:rsidRDefault="00746515" w:rsidP="00F479C8"/>
    <w:p w14:paraId="5A9124B8" w14:textId="0D3A8F99" w:rsidR="00746515" w:rsidRDefault="00746515" w:rsidP="00F479C8"/>
    <w:p w14:paraId="1AA39183" w14:textId="10121985" w:rsidR="00746515" w:rsidRDefault="00746515" w:rsidP="00F479C8"/>
    <w:p w14:paraId="2169CF5F" w14:textId="734530FF" w:rsidR="00746515" w:rsidRDefault="00746515" w:rsidP="00F479C8"/>
    <w:p w14:paraId="40759D66" w14:textId="7B242825" w:rsidR="00746515" w:rsidRDefault="00746515" w:rsidP="00F479C8"/>
    <w:p w14:paraId="35250855" w14:textId="68BD6624" w:rsidR="00746515" w:rsidRDefault="00746515" w:rsidP="00F479C8"/>
    <w:p w14:paraId="450454EF" w14:textId="523B3734" w:rsidR="00746515" w:rsidRDefault="00746515" w:rsidP="00F479C8"/>
    <w:p w14:paraId="44C1B2B0" w14:textId="55F0D9E3" w:rsidR="00746515" w:rsidRDefault="00746515" w:rsidP="00F479C8"/>
    <w:p w14:paraId="4F144874" w14:textId="06A35E11" w:rsidR="00746515" w:rsidRPr="001D234B" w:rsidRDefault="00746515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1D234B">
        <w:rPr>
          <w:b/>
          <w:bCs/>
          <w:sz w:val="24"/>
          <w:szCs w:val="24"/>
        </w:rPr>
        <w:lastRenderedPageBreak/>
        <w:t xml:space="preserve">Filter </w:t>
      </w:r>
      <w:r>
        <w:rPr>
          <w:b/>
          <w:bCs/>
          <w:sz w:val="24"/>
          <w:szCs w:val="24"/>
        </w:rPr>
        <w:t>6</w:t>
      </w:r>
      <w:r w:rsidRPr="001D234B">
        <w:rPr>
          <w:b/>
          <w:bCs/>
          <w:sz w:val="24"/>
          <w:szCs w:val="24"/>
        </w:rPr>
        <w:t xml:space="preserve"> – 1</w:t>
      </w:r>
      <w:r>
        <w:rPr>
          <w:b/>
          <w:bCs/>
          <w:sz w:val="24"/>
          <w:szCs w:val="24"/>
        </w:rPr>
        <w:t>2KHz</w:t>
      </w:r>
    </w:p>
    <w:p w14:paraId="582C7895" w14:textId="140E7A8E" w:rsidR="00746515" w:rsidRPr="00E7427E" w:rsidRDefault="00746515" w:rsidP="007465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8058D5" wp14:editId="0BEFF38B">
            <wp:extent cx="6858000" cy="5784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CBBA" w14:textId="762B94FB" w:rsidR="00746515" w:rsidRDefault="00746515" w:rsidP="00F479C8"/>
    <w:p w14:paraId="00FF5E78" w14:textId="47384E17" w:rsidR="00792FEF" w:rsidRDefault="00792FEF" w:rsidP="00F479C8"/>
    <w:p w14:paraId="5618A27E" w14:textId="0A1EA952" w:rsidR="00792FEF" w:rsidRDefault="00792FEF" w:rsidP="00F479C8"/>
    <w:p w14:paraId="555277B1" w14:textId="57C6B763" w:rsidR="00792FEF" w:rsidRDefault="00792FEF" w:rsidP="00F479C8"/>
    <w:p w14:paraId="7D7634FE" w14:textId="3ADBE0EC" w:rsidR="00792FEF" w:rsidRDefault="00792FEF" w:rsidP="00F479C8"/>
    <w:p w14:paraId="20507FE6" w14:textId="4B475CF1" w:rsidR="00792FEF" w:rsidRDefault="00792FEF" w:rsidP="00F479C8"/>
    <w:p w14:paraId="0BC560D9" w14:textId="2E210966" w:rsidR="00792FEF" w:rsidRDefault="00792FEF" w:rsidP="00F479C8"/>
    <w:p w14:paraId="44725A1B" w14:textId="71F7A5A8" w:rsidR="00792FEF" w:rsidRDefault="00792FEF" w:rsidP="00F479C8"/>
    <w:p w14:paraId="449B14CB" w14:textId="0C7985D8" w:rsidR="00792FEF" w:rsidRDefault="00792FEF" w:rsidP="00F479C8"/>
    <w:p w14:paraId="2D1057A2" w14:textId="66FEA31D" w:rsidR="00792FEF" w:rsidRDefault="00792FEF" w:rsidP="00F479C8"/>
    <w:p w14:paraId="783EEBB5" w14:textId="2933C425" w:rsidR="00792FEF" w:rsidRPr="00996675" w:rsidRDefault="00792FEF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996675">
        <w:rPr>
          <w:b/>
          <w:bCs/>
          <w:sz w:val="24"/>
          <w:szCs w:val="24"/>
        </w:rPr>
        <w:lastRenderedPageBreak/>
        <w:t>Filter 12 – 14KHz</w:t>
      </w:r>
    </w:p>
    <w:p w14:paraId="20E56B8D" w14:textId="59C1AF50" w:rsidR="00792FEF" w:rsidRPr="00E7427E" w:rsidRDefault="00996675" w:rsidP="00792F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6F73F0" wp14:editId="489FA480">
            <wp:extent cx="6858000" cy="5784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7164" w14:textId="4E0FC9AB" w:rsidR="00792FEF" w:rsidRDefault="00792FEF" w:rsidP="00F479C8"/>
    <w:p w14:paraId="4EB89464" w14:textId="1A21900E" w:rsidR="00254905" w:rsidRDefault="00254905" w:rsidP="00F479C8"/>
    <w:p w14:paraId="14A026C1" w14:textId="5EFB8065" w:rsidR="00254905" w:rsidRDefault="00254905" w:rsidP="00F479C8"/>
    <w:p w14:paraId="71798B10" w14:textId="5ED8E5FD" w:rsidR="00254905" w:rsidRDefault="00254905" w:rsidP="00F479C8"/>
    <w:p w14:paraId="41FBFA72" w14:textId="7AC3B197" w:rsidR="00254905" w:rsidRDefault="00254905" w:rsidP="00F479C8"/>
    <w:p w14:paraId="4080E751" w14:textId="2C36D2D6" w:rsidR="00254905" w:rsidRDefault="00254905" w:rsidP="00F479C8"/>
    <w:p w14:paraId="4E432F5D" w14:textId="027CD18A" w:rsidR="00254905" w:rsidRDefault="00254905" w:rsidP="00F479C8"/>
    <w:p w14:paraId="097F4AF1" w14:textId="736AAEAE" w:rsidR="00254905" w:rsidRDefault="00254905" w:rsidP="00F479C8"/>
    <w:p w14:paraId="5EBC43B5" w14:textId="777E6711" w:rsidR="00254905" w:rsidRDefault="00254905" w:rsidP="00F479C8"/>
    <w:p w14:paraId="47450218" w14:textId="3D6E2391" w:rsidR="00254905" w:rsidRDefault="00254905" w:rsidP="00F479C8"/>
    <w:p w14:paraId="40EA7946" w14:textId="1DA0A94C" w:rsidR="00254905" w:rsidRPr="00996675" w:rsidRDefault="00254905" w:rsidP="009C21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996675">
        <w:rPr>
          <w:b/>
          <w:bCs/>
          <w:sz w:val="24"/>
          <w:szCs w:val="24"/>
        </w:rPr>
        <w:lastRenderedPageBreak/>
        <w:t xml:space="preserve">Filter </w:t>
      </w:r>
      <w:r w:rsidR="004667D1">
        <w:rPr>
          <w:b/>
          <w:bCs/>
          <w:sz w:val="24"/>
          <w:szCs w:val="24"/>
        </w:rPr>
        <w:t>14</w:t>
      </w:r>
      <w:r w:rsidRPr="00996675">
        <w:rPr>
          <w:b/>
          <w:bCs/>
          <w:sz w:val="24"/>
          <w:szCs w:val="24"/>
        </w:rPr>
        <w:t xml:space="preserve"> – 1</w:t>
      </w:r>
      <w:r w:rsidR="004667D1">
        <w:rPr>
          <w:b/>
          <w:bCs/>
          <w:sz w:val="24"/>
          <w:szCs w:val="24"/>
        </w:rPr>
        <w:t>6</w:t>
      </w:r>
      <w:r w:rsidRPr="00996675">
        <w:rPr>
          <w:b/>
          <w:bCs/>
          <w:sz w:val="24"/>
          <w:szCs w:val="24"/>
        </w:rPr>
        <w:t>KHz</w:t>
      </w:r>
    </w:p>
    <w:p w14:paraId="7E3B3A0F" w14:textId="02342579" w:rsidR="00254905" w:rsidRPr="00E7427E" w:rsidRDefault="00933FCA" w:rsidP="002549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8E3820" wp14:editId="05CA0805">
            <wp:extent cx="6858000" cy="57842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4B24" w14:textId="3AB47029" w:rsidR="00254905" w:rsidRDefault="00254905" w:rsidP="00F479C8"/>
    <w:p w14:paraId="373F964F" w14:textId="4CB4632B" w:rsidR="00975E73" w:rsidRDefault="00975E73" w:rsidP="00F479C8"/>
    <w:p w14:paraId="3F4D57E4" w14:textId="1531958E" w:rsidR="00975E73" w:rsidRDefault="00975E73" w:rsidP="00F479C8"/>
    <w:p w14:paraId="2A432641" w14:textId="6D1F51E5" w:rsidR="00975E73" w:rsidRDefault="00975E73" w:rsidP="00F479C8"/>
    <w:p w14:paraId="6595A691" w14:textId="3923E391" w:rsidR="00975E73" w:rsidRDefault="00975E73" w:rsidP="00F479C8"/>
    <w:p w14:paraId="30DDF1D1" w14:textId="4D92A4FC" w:rsidR="00975E73" w:rsidRDefault="00975E73" w:rsidP="00F479C8"/>
    <w:p w14:paraId="0DD02B05" w14:textId="060F1FA2" w:rsidR="00975E73" w:rsidRDefault="00975E73" w:rsidP="00F479C8"/>
    <w:p w14:paraId="0D3D41E7" w14:textId="0215E94D" w:rsidR="00975E73" w:rsidRDefault="00975E73" w:rsidP="00F479C8"/>
    <w:p w14:paraId="1DA3F329" w14:textId="35B42A9D" w:rsidR="00975E73" w:rsidRDefault="00975E73" w:rsidP="00F479C8"/>
    <w:p w14:paraId="5BD394C9" w14:textId="5EFFD55C" w:rsidR="00975E73" w:rsidRDefault="00975E73" w:rsidP="00F479C8"/>
    <w:p w14:paraId="0D1109FA" w14:textId="367A58FD" w:rsidR="002513E5" w:rsidRDefault="00501A7A" w:rsidP="002513E5">
      <w:pPr>
        <w:pStyle w:val="Heading3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FIR filter</w:t>
      </w:r>
      <w:r w:rsidR="002513E5" w:rsidRPr="008021CD">
        <w:rPr>
          <w:b/>
          <w:bCs/>
          <w:color w:val="70AD47" w:themeColor="accent6"/>
          <w:sz w:val="28"/>
          <w:szCs w:val="28"/>
        </w:rPr>
        <w:t>:</w:t>
      </w:r>
    </w:p>
    <w:p w14:paraId="61B884E0" w14:textId="5C136CED" w:rsidR="002513E5" w:rsidRPr="00B777AF" w:rsidRDefault="002513E5" w:rsidP="009C217A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Poles and Zeros of each filter:</w:t>
      </w:r>
    </w:p>
    <w:p w14:paraId="7ECE6308" w14:textId="16B4E79C" w:rsidR="002513E5" w:rsidRDefault="0075670E" w:rsidP="002513E5">
      <w:r>
        <w:rPr>
          <w:noProof/>
        </w:rPr>
        <w:drawing>
          <wp:inline distT="0" distB="0" distL="0" distR="0" wp14:anchorId="35261481" wp14:editId="51B8A0DE">
            <wp:extent cx="6858000" cy="57842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823" w14:textId="12B4AB6C" w:rsidR="00ED2089" w:rsidRDefault="00ED2089" w:rsidP="002513E5"/>
    <w:p w14:paraId="38210682" w14:textId="66036C83" w:rsidR="00ED2089" w:rsidRDefault="00ED2089" w:rsidP="002513E5"/>
    <w:p w14:paraId="2C66BBC7" w14:textId="7C3E8121" w:rsidR="00ED2089" w:rsidRDefault="00ED2089" w:rsidP="002513E5"/>
    <w:p w14:paraId="04ECC5E7" w14:textId="0A70EC96" w:rsidR="00ED2089" w:rsidRDefault="00ED2089" w:rsidP="002513E5"/>
    <w:p w14:paraId="2930FCC7" w14:textId="575E204E" w:rsidR="00ED2089" w:rsidRDefault="00ED2089" w:rsidP="002513E5"/>
    <w:p w14:paraId="510A2B26" w14:textId="0E263057" w:rsidR="00ED2089" w:rsidRDefault="00ED2089" w:rsidP="002513E5"/>
    <w:p w14:paraId="6A1943C8" w14:textId="664A491D" w:rsidR="00ED2089" w:rsidRDefault="00ED2089" w:rsidP="002513E5"/>
    <w:p w14:paraId="4AE3C83C" w14:textId="1F857273" w:rsidR="00ED2089" w:rsidRDefault="00ED2089" w:rsidP="002513E5"/>
    <w:p w14:paraId="5D8478A6" w14:textId="3E154E19" w:rsidR="00ED2089" w:rsidRDefault="00ED2089" w:rsidP="002513E5"/>
    <w:p w14:paraId="5261EE19" w14:textId="77777777" w:rsidR="00ED2089" w:rsidRPr="003D0C71" w:rsidRDefault="00ED2089" w:rsidP="002513E5"/>
    <w:p w14:paraId="4EBA2C0E" w14:textId="37CA70CB" w:rsidR="002513E5" w:rsidRDefault="002513E5" w:rsidP="009C217A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Impulse response of each filter:</w:t>
      </w:r>
    </w:p>
    <w:p w14:paraId="5739028E" w14:textId="1945B58F" w:rsidR="002513E5" w:rsidRPr="00DB4351" w:rsidRDefault="00773988" w:rsidP="002513E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52DD1B" wp14:editId="2809D3D1">
            <wp:extent cx="6858000" cy="57842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9E3" w14:textId="77777777" w:rsidR="002513E5" w:rsidRPr="00DB4351" w:rsidRDefault="002513E5" w:rsidP="002513E5">
      <w:pPr>
        <w:rPr>
          <w:b/>
          <w:bCs/>
          <w:sz w:val="24"/>
          <w:szCs w:val="24"/>
        </w:rPr>
      </w:pPr>
    </w:p>
    <w:p w14:paraId="19D07D50" w14:textId="77777777" w:rsidR="002513E5" w:rsidRPr="0084343C" w:rsidRDefault="002513E5" w:rsidP="002513E5">
      <w:pPr>
        <w:rPr>
          <w:rFonts w:cs="Calibri"/>
          <w:sz w:val="24"/>
          <w:szCs w:val="24"/>
        </w:rPr>
      </w:pPr>
    </w:p>
    <w:p w14:paraId="6E64235A" w14:textId="77777777" w:rsidR="002513E5" w:rsidRPr="00853878" w:rsidRDefault="002513E5" w:rsidP="002513E5">
      <w:pPr>
        <w:pStyle w:val="ListParagraph"/>
        <w:ind w:firstLine="720"/>
        <w:rPr>
          <w:rFonts w:cs="Calibri"/>
          <w:sz w:val="24"/>
          <w:szCs w:val="24"/>
        </w:rPr>
      </w:pPr>
    </w:p>
    <w:p w14:paraId="12AD23DE" w14:textId="77777777" w:rsidR="002513E5" w:rsidRPr="00853878" w:rsidRDefault="002513E5" w:rsidP="002513E5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1745ABFB" w14:textId="77777777" w:rsidR="002513E5" w:rsidRPr="00EF4155" w:rsidRDefault="002513E5" w:rsidP="002513E5">
      <w:pPr>
        <w:pStyle w:val="ListParagraph"/>
        <w:rPr>
          <w:rFonts w:cs="Calibri"/>
          <w:sz w:val="24"/>
          <w:szCs w:val="24"/>
        </w:rPr>
      </w:pPr>
    </w:p>
    <w:p w14:paraId="66E375BA" w14:textId="77777777" w:rsidR="002513E5" w:rsidRPr="00853878" w:rsidRDefault="002513E5" w:rsidP="002513E5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3F284D97" w14:textId="77777777" w:rsidR="002513E5" w:rsidRPr="001368EA" w:rsidRDefault="002513E5" w:rsidP="002513E5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08357EB6" w14:textId="77777777" w:rsidR="002513E5" w:rsidRPr="00E7427E" w:rsidRDefault="002513E5" w:rsidP="002513E5">
      <w:pPr>
        <w:rPr>
          <w:sz w:val="24"/>
          <w:szCs w:val="24"/>
        </w:rPr>
      </w:pPr>
    </w:p>
    <w:p w14:paraId="074AD254" w14:textId="77777777" w:rsidR="002513E5" w:rsidRPr="00E7427E" w:rsidRDefault="002513E5" w:rsidP="002513E5">
      <w:pPr>
        <w:rPr>
          <w:sz w:val="24"/>
          <w:szCs w:val="24"/>
        </w:rPr>
      </w:pPr>
    </w:p>
    <w:p w14:paraId="5C739B8F" w14:textId="6B0F2E46" w:rsidR="002513E5" w:rsidRPr="00DB4351" w:rsidRDefault="002513E5" w:rsidP="009C217A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</w:t>
      </w:r>
      <w:r w:rsidRPr="00DB4351">
        <w:rPr>
          <w:b/>
          <w:bCs/>
          <w:sz w:val="24"/>
          <w:szCs w:val="24"/>
        </w:rPr>
        <w:t xml:space="preserve"> response of each filter:</w:t>
      </w:r>
    </w:p>
    <w:p w14:paraId="5A239BE2" w14:textId="16713967" w:rsidR="002513E5" w:rsidRPr="00DB4351" w:rsidRDefault="00FC71A8" w:rsidP="002513E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B3DBCB" wp14:editId="12FD35A5">
            <wp:extent cx="6858000" cy="578421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0C43" w14:textId="77777777" w:rsidR="002513E5" w:rsidRPr="00DB4351" w:rsidRDefault="002513E5" w:rsidP="002513E5">
      <w:pPr>
        <w:rPr>
          <w:b/>
          <w:bCs/>
          <w:sz w:val="24"/>
          <w:szCs w:val="24"/>
        </w:rPr>
      </w:pPr>
    </w:p>
    <w:p w14:paraId="1F83340B" w14:textId="77777777" w:rsidR="002513E5" w:rsidRPr="0084343C" w:rsidRDefault="002513E5" w:rsidP="002513E5">
      <w:pPr>
        <w:rPr>
          <w:rFonts w:cs="Calibri"/>
          <w:sz w:val="24"/>
          <w:szCs w:val="24"/>
        </w:rPr>
      </w:pPr>
    </w:p>
    <w:p w14:paraId="07704B56" w14:textId="77777777" w:rsidR="002513E5" w:rsidRPr="00853878" w:rsidRDefault="002513E5" w:rsidP="002513E5">
      <w:pPr>
        <w:pStyle w:val="ListParagraph"/>
        <w:ind w:firstLine="720"/>
        <w:rPr>
          <w:rFonts w:cs="Calibri"/>
          <w:sz w:val="24"/>
          <w:szCs w:val="24"/>
        </w:rPr>
      </w:pPr>
    </w:p>
    <w:p w14:paraId="7A06E4B3" w14:textId="77777777" w:rsidR="002513E5" w:rsidRPr="00853878" w:rsidRDefault="002513E5" w:rsidP="002513E5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7580ABA6" w14:textId="77777777" w:rsidR="002513E5" w:rsidRPr="00EF4155" w:rsidRDefault="002513E5" w:rsidP="002513E5">
      <w:pPr>
        <w:pStyle w:val="ListParagraph"/>
        <w:rPr>
          <w:rFonts w:cs="Calibri"/>
          <w:sz w:val="24"/>
          <w:szCs w:val="24"/>
        </w:rPr>
      </w:pPr>
    </w:p>
    <w:p w14:paraId="6445ECA0" w14:textId="77777777" w:rsidR="002513E5" w:rsidRPr="00853878" w:rsidRDefault="002513E5" w:rsidP="002513E5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69939090" w14:textId="77777777" w:rsidR="002513E5" w:rsidRPr="001368EA" w:rsidRDefault="002513E5" w:rsidP="002513E5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5D1DC75E" w14:textId="77777777" w:rsidR="002513E5" w:rsidRPr="001368EA" w:rsidRDefault="002513E5" w:rsidP="002513E5">
      <w:pPr>
        <w:autoSpaceDE w:val="0"/>
        <w:autoSpaceDN w:val="0"/>
        <w:adjustRightInd w:val="0"/>
        <w:spacing w:before="0" w:after="0" w:line="240" w:lineRule="auto"/>
        <w:rPr>
          <w:rFonts w:cs="Calibri"/>
          <w:sz w:val="24"/>
          <w:szCs w:val="24"/>
        </w:rPr>
      </w:pPr>
    </w:p>
    <w:p w14:paraId="057F850D" w14:textId="1A99AAE6" w:rsidR="002513E5" w:rsidRPr="00647F7D" w:rsidRDefault="002513E5" w:rsidP="009C217A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647F7D">
        <w:rPr>
          <w:b/>
          <w:bCs/>
          <w:sz w:val="24"/>
          <w:szCs w:val="24"/>
        </w:rPr>
        <w:lastRenderedPageBreak/>
        <w:t>Phase and gain:</w:t>
      </w:r>
    </w:p>
    <w:p w14:paraId="081FF34E" w14:textId="4C65CDF1" w:rsidR="002513E5" w:rsidRPr="000701B5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Filter 0 – 170Hz</w:t>
      </w:r>
    </w:p>
    <w:p w14:paraId="4CC5B7EC" w14:textId="01F42E04" w:rsidR="002513E5" w:rsidRPr="00E7427E" w:rsidRDefault="00D76D11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95F332" wp14:editId="3D5D5755">
            <wp:extent cx="6858000" cy="578421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C89A" w14:textId="77777777" w:rsidR="002513E5" w:rsidRDefault="002513E5" w:rsidP="002513E5">
      <w:pPr>
        <w:pStyle w:val="Heading3"/>
      </w:pPr>
    </w:p>
    <w:p w14:paraId="6F759D0D" w14:textId="77777777" w:rsidR="002513E5" w:rsidRDefault="002513E5" w:rsidP="002513E5"/>
    <w:p w14:paraId="0E16E526" w14:textId="77777777" w:rsidR="002513E5" w:rsidRDefault="002513E5" w:rsidP="002513E5"/>
    <w:p w14:paraId="1F61AC29" w14:textId="77777777" w:rsidR="002513E5" w:rsidRDefault="002513E5" w:rsidP="002513E5"/>
    <w:p w14:paraId="01167412" w14:textId="77777777" w:rsidR="002513E5" w:rsidRDefault="002513E5" w:rsidP="002513E5"/>
    <w:p w14:paraId="556F7B7A" w14:textId="77777777" w:rsidR="002513E5" w:rsidRDefault="002513E5" w:rsidP="002513E5"/>
    <w:p w14:paraId="30E0E637" w14:textId="77777777" w:rsidR="002513E5" w:rsidRDefault="002513E5" w:rsidP="002513E5"/>
    <w:p w14:paraId="3EECAAB1" w14:textId="77777777" w:rsidR="002513E5" w:rsidRDefault="002513E5" w:rsidP="002513E5"/>
    <w:p w14:paraId="185D128F" w14:textId="77777777" w:rsidR="002513E5" w:rsidRDefault="002513E5" w:rsidP="002513E5"/>
    <w:p w14:paraId="459DABA6" w14:textId="59CBCFF8" w:rsidR="002513E5" w:rsidRPr="005358BB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5358BB">
        <w:rPr>
          <w:b/>
          <w:bCs/>
          <w:sz w:val="24"/>
          <w:szCs w:val="24"/>
        </w:rPr>
        <w:lastRenderedPageBreak/>
        <w:t>Filter 170 – 310Hz</w:t>
      </w:r>
    </w:p>
    <w:p w14:paraId="4CCEE5E2" w14:textId="33F3040D" w:rsidR="002513E5" w:rsidRPr="00E7427E" w:rsidRDefault="00C40F73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EF3494" wp14:editId="317D3D99">
            <wp:extent cx="6858000" cy="57842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DC21" w14:textId="77777777" w:rsidR="002513E5" w:rsidRDefault="002513E5" w:rsidP="002513E5"/>
    <w:p w14:paraId="50EAAD56" w14:textId="77777777" w:rsidR="002513E5" w:rsidRDefault="002513E5" w:rsidP="002513E5"/>
    <w:p w14:paraId="5608A3CB" w14:textId="77777777" w:rsidR="002513E5" w:rsidRDefault="002513E5" w:rsidP="002513E5"/>
    <w:p w14:paraId="24807DA3" w14:textId="77777777" w:rsidR="002513E5" w:rsidRDefault="002513E5" w:rsidP="002513E5"/>
    <w:p w14:paraId="7060965A" w14:textId="77777777" w:rsidR="002513E5" w:rsidRDefault="002513E5" w:rsidP="002513E5"/>
    <w:p w14:paraId="4474E71E" w14:textId="77777777" w:rsidR="002513E5" w:rsidRDefault="002513E5" w:rsidP="002513E5"/>
    <w:p w14:paraId="53D33D71" w14:textId="77777777" w:rsidR="002513E5" w:rsidRDefault="002513E5" w:rsidP="002513E5"/>
    <w:p w14:paraId="69E90631" w14:textId="77777777" w:rsidR="002513E5" w:rsidRDefault="002513E5" w:rsidP="002513E5"/>
    <w:p w14:paraId="2B9F8674" w14:textId="77777777" w:rsidR="002513E5" w:rsidRDefault="002513E5" w:rsidP="002513E5"/>
    <w:p w14:paraId="21F5E543" w14:textId="77777777" w:rsidR="002513E5" w:rsidRDefault="002513E5" w:rsidP="002513E5"/>
    <w:p w14:paraId="7168FC00" w14:textId="77777777" w:rsidR="002513E5" w:rsidRPr="0074024C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74024C">
        <w:rPr>
          <w:b/>
          <w:bCs/>
          <w:sz w:val="24"/>
          <w:szCs w:val="24"/>
        </w:rPr>
        <w:lastRenderedPageBreak/>
        <w:t>Filter 310 – 600</w:t>
      </w:r>
      <w:r>
        <w:rPr>
          <w:b/>
          <w:bCs/>
          <w:sz w:val="24"/>
          <w:szCs w:val="24"/>
        </w:rPr>
        <w:t>H</w:t>
      </w:r>
      <w:r w:rsidRPr="0074024C">
        <w:rPr>
          <w:b/>
          <w:bCs/>
          <w:sz w:val="24"/>
          <w:szCs w:val="24"/>
        </w:rPr>
        <w:t>z</w:t>
      </w:r>
    </w:p>
    <w:p w14:paraId="639882D6" w14:textId="75959D49" w:rsidR="002513E5" w:rsidRPr="00E7427E" w:rsidRDefault="001120B6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BFE352" wp14:editId="50594D21">
            <wp:extent cx="6858000" cy="578421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28E0" w14:textId="77777777" w:rsidR="002513E5" w:rsidRDefault="002513E5" w:rsidP="002513E5"/>
    <w:p w14:paraId="6E8D111C" w14:textId="77777777" w:rsidR="002513E5" w:rsidRDefault="002513E5" w:rsidP="002513E5"/>
    <w:p w14:paraId="34D64334" w14:textId="77777777" w:rsidR="002513E5" w:rsidRDefault="002513E5" w:rsidP="002513E5"/>
    <w:p w14:paraId="1ADCE840" w14:textId="77777777" w:rsidR="002513E5" w:rsidRDefault="002513E5" w:rsidP="002513E5"/>
    <w:p w14:paraId="27C6A83B" w14:textId="77777777" w:rsidR="002513E5" w:rsidRDefault="002513E5" w:rsidP="002513E5"/>
    <w:p w14:paraId="0B30B621" w14:textId="77777777" w:rsidR="002513E5" w:rsidRDefault="002513E5" w:rsidP="002513E5"/>
    <w:p w14:paraId="66C7C988" w14:textId="77777777" w:rsidR="002513E5" w:rsidRDefault="002513E5" w:rsidP="002513E5"/>
    <w:p w14:paraId="198B536E" w14:textId="77777777" w:rsidR="002513E5" w:rsidRDefault="002513E5" w:rsidP="002513E5"/>
    <w:p w14:paraId="110C6174" w14:textId="77777777" w:rsidR="002513E5" w:rsidRDefault="002513E5" w:rsidP="002513E5"/>
    <w:p w14:paraId="2303655A" w14:textId="77777777" w:rsidR="002513E5" w:rsidRDefault="002513E5" w:rsidP="002513E5"/>
    <w:p w14:paraId="5453E8BD" w14:textId="77777777" w:rsidR="002513E5" w:rsidRPr="0074024C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74024C">
        <w:rPr>
          <w:b/>
          <w:bCs/>
          <w:sz w:val="24"/>
          <w:szCs w:val="24"/>
        </w:rPr>
        <w:lastRenderedPageBreak/>
        <w:t xml:space="preserve">Filter </w:t>
      </w:r>
      <w:r>
        <w:rPr>
          <w:b/>
          <w:bCs/>
          <w:sz w:val="24"/>
          <w:szCs w:val="24"/>
        </w:rPr>
        <w:t>600</w:t>
      </w:r>
      <w:r w:rsidRPr="0074024C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1000Hz</w:t>
      </w:r>
    </w:p>
    <w:p w14:paraId="32147998" w14:textId="6D19F630" w:rsidR="002513E5" w:rsidRPr="00E7427E" w:rsidRDefault="00444790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683A7" wp14:editId="7314E358">
            <wp:extent cx="6858000" cy="57842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9B60" w14:textId="77777777" w:rsidR="002513E5" w:rsidRDefault="002513E5" w:rsidP="002513E5"/>
    <w:p w14:paraId="781AA5F0" w14:textId="77777777" w:rsidR="002513E5" w:rsidRDefault="002513E5" w:rsidP="002513E5"/>
    <w:p w14:paraId="315CCFE4" w14:textId="77777777" w:rsidR="002513E5" w:rsidRDefault="002513E5" w:rsidP="002513E5"/>
    <w:p w14:paraId="50A0204A" w14:textId="77777777" w:rsidR="002513E5" w:rsidRDefault="002513E5" w:rsidP="002513E5"/>
    <w:p w14:paraId="2A039525" w14:textId="77777777" w:rsidR="002513E5" w:rsidRDefault="002513E5" w:rsidP="002513E5"/>
    <w:p w14:paraId="667D733F" w14:textId="77777777" w:rsidR="002513E5" w:rsidRDefault="002513E5" w:rsidP="002513E5"/>
    <w:p w14:paraId="75BB2AAD" w14:textId="77777777" w:rsidR="002513E5" w:rsidRDefault="002513E5" w:rsidP="002513E5"/>
    <w:p w14:paraId="2861132E" w14:textId="77777777" w:rsidR="002513E5" w:rsidRDefault="002513E5" w:rsidP="002513E5"/>
    <w:p w14:paraId="2F298794" w14:textId="77777777" w:rsidR="002513E5" w:rsidRDefault="002513E5" w:rsidP="002513E5"/>
    <w:p w14:paraId="6743179F" w14:textId="77777777" w:rsidR="002513E5" w:rsidRDefault="002513E5" w:rsidP="002513E5"/>
    <w:p w14:paraId="13EE2D52" w14:textId="77777777" w:rsidR="002513E5" w:rsidRPr="001D234B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1D234B">
        <w:rPr>
          <w:b/>
          <w:bCs/>
          <w:sz w:val="24"/>
          <w:szCs w:val="24"/>
        </w:rPr>
        <w:lastRenderedPageBreak/>
        <w:t xml:space="preserve">Filter </w:t>
      </w:r>
      <w:r>
        <w:rPr>
          <w:b/>
          <w:bCs/>
          <w:sz w:val="24"/>
          <w:szCs w:val="24"/>
        </w:rPr>
        <w:t>1</w:t>
      </w:r>
      <w:r w:rsidRPr="001D234B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3KHz</w:t>
      </w:r>
    </w:p>
    <w:p w14:paraId="334D4E40" w14:textId="7BD95DAB" w:rsidR="002513E5" w:rsidRPr="00E7427E" w:rsidRDefault="007D5496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EB7024" wp14:editId="1FF5FF1D">
            <wp:extent cx="6858000" cy="578421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AE37" w14:textId="77777777" w:rsidR="002513E5" w:rsidRDefault="002513E5" w:rsidP="002513E5"/>
    <w:p w14:paraId="4F8B39F6" w14:textId="77777777" w:rsidR="002513E5" w:rsidRDefault="002513E5" w:rsidP="002513E5"/>
    <w:p w14:paraId="2B3B853C" w14:textId="77777777" w:rsidR="002513E5" w:rsidRDefault="002513E5" w:rsidP="002513E5"/>
    <w:p w14:paraId="257313BC" w14:textId="77777777" w:rsidR="002513E5" w:rsidRDefault="002513E5" w:rsidP="002513E5"/>
    <w:p w14:paraId="4AC8CAF8" w14:textId="77777777" w:rsidR="002513E5" w:rsidRDefault="002513E5" w:rsidP="002513E5"/>
    <w:p w14:paraId="141F645D" w14:textId="77777777" w:rsidR="002513E5" w:rsidRDefault="002513E5" w:rsidP="002513E5"/>
    <w:p w14:paraId="1359F637" w14:textId="77777777" w:rsidR="002513E5" w:rsidRDefault="002513E5" w:rsidP="002513E5"/>
    <w:p w14:paraId="7D4758D2" w14:textId="77777777" w:rsidR="002513E5" w:rsidRDefault="002513E5" w:rsidP="002513E5"/>
    <w:p w14:paraId="35275D03" w14:textId="77777777" w:rsidR="002513E5" w:rsidRDefault="002513E5" w:rsidP="002513E5"/>
    <w:p w14:paraId="42280525" w14:textId="77777777" w:rsidR="002513E5" w:rsidRDefault="002513E5" w:rsidP="002513E5"/>
    <w:p w14:paraId="145A3A1B" w14:textId="77777777" w:rsidR="002513E5" w:rsidRPr="001D234B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1D234B">
        <w:rPr>
          <w:b/>
          <w:bCs/>
          <w:sz w:val="24"/>
          <w:szCs w:val="24"/>
        </w:rPr>
        <w:lastRenderedPageBreak/>
        <w:t xml:space="preserve">Filter </w:t>
      </w:r>
      <w:r>
        <w:rPr>
          <w:b/>
          <w:bCs/>
          <w:sz w:val="24"/>
          <w:szCs w:val="24"/>
        </w:rPr>
        <w:t>3</w:t>
      </w:r>
      <w:r w:rsidRPr="001D234B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6KHz</w:t>
      </w:r>
    </w:p>
    <w:p w14:paraId="6473D33B" w14:textId="1CAE3698" w:rsidR="002513E5" w:rsidRPr="00E7427E" w:rsidRDefault="003C1BD2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712EDF" wp14:editId="29673F59">
            <wp:extent cx="6858000" cy="57842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6BD4" w14:textId="77777777" w:rsidR="002513E5" w:rsidRDefault="002513E5" w:rsidP="002513E5"/>
    <w:p w14:paraId="7BE48558" w14:textId="77777777" w:rsidR="002513E5" w:rsidRDefault="002513E5" w:rsidP="002513E5"/>
    <w:p w14:paraId="08DC7F4D" w14:textId="77777777" w:rsidR="002513E5" w:rsidRDefault="002513E5" w:rsidP="002513E5"/>
    <w:p w14:paraId="0E0C6A0B" w14:textId="77777777" w:rsidR="002513E5" w:rsidRDefault="002513E5" w:rsidP="002513E5"/>
    <w:p w14:paraId="0D4CDCE6" w14:textId="77777777" w:rsidR="002513E5" w:rsidRDefault="002513E5" w:rsidP="002513E5"/>
    <w:p w14:paraId="58C3202C" w14:textId="77777777" w:rsidR="002513E5" w:rsidRDefault="002513E5" w:rsidP="002513E5"/>
    <w:p w14:paraId="50B60FCD" w14:textId="77777777" w:rsidR="002513E5" w:rsidRDefault="002513E5" w:rsidP="002513E5"/>
    <w:p w14:paraId="738900D0" w14:textId="77777777" w:rsidR="002513E5" w:rsidRDefault="002513E5" w:rsidP="002513E5"/>
    <w:p w14:paraId="69F1277E" w14:textId="77777777" w:rsidR="002513E5" w:rsidRDefault="002513E5" w:rsidP="002513E5"/>
    <w:p w14:paraId="6384F765" w14:textId="77777777" w:rsidR="002513E5" w:rsidRDefault="002513E5" w:rsidP="002513E5"/>
    <w:p w14:paraId="7F13C9BC" w14:textId="77777777" w:rsidR="002513E5" w:rsidRPr="001D234B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1D234B">
        <w:rPr>
          <w:b/>
          <w:bCs/>
          <w:sz w:val="24"/>
          <w:szCs w:val="24"/>
        </w:rPr>
        <w:lastRenderedPageBreak/>
        <w:t xml:space="preserve">Filter </w:t>
      </w:r>
      <w:r>
        <w:rPr>
          <w:b/>
          <w:bCs/>
          <w:sz w:val="24"/>
          <w:szCs w:val="24"/>
        </w:rPr>
        <w:t>6</w:t>
      </w:r>
      <w:r w:rsidRPr="001D234B">
        <w:rPr>
          <w:b/>
          <w:bCs/>
          <w:sz w:val="24"/>
          <w:szCs w:val="24"/>
        </w:rPr>
        <w:t xml:space="preserve"> – 1</w:t>
      </w:r>
      <w:r>
        <w:rPr>
          <w:b/>
          <w:bCs/>
          <w:sz w:val="24"/>
          <w:szCs w:val="24"/>
        </w:rPr>
        <w:t>2KHz</w:t>
      </w:r>
    </w:p>
    <w:p w14:paraId="352F2EA7" w14:textId="7594712C" w:rsidR="002513E5" w:rsidRPr="00E7427E" w:rsidRDefault="00DB369D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C690BB" wp14:editId="510BC594">
            <wp:extent cx="6858000" cy="57842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9229" w14:textId="77777777" w:rsidR="002513E5" w:rsidRDefault="002513E5" w:rsidP="002513E5"/>
    <w:p w14:paraId="7F7D1265" w14:textId="77777777" w:rsidR="002513E5" w:rsidRDefault="002513E5" w:rsidP="002513E5"/>
    <w:p w14:paraId="7C37B548" w14:textId="77777777" w:rsidR="002513E5" w:rsidRDefault="002513E5" w:rsidP="002513E5"/>
    <w:p w14:paraId="00329075" w14:textId="77777777" w:rsidR="002513E5" w:rsidRDefault="002513E5" w:rsidP="002513E5"/>
    <w:p w14:paraId="2EDC9160" w14:textId="77777777" w:rsidR="002513E5" w:rsidRDefault="002513E5" w:rsidP="002513E5"/>
    <w:p w14:paraId="5EC1E48B" w14:textId="77777777" w:rsidR="002513E5" w:rsidRDefault="002513E5" w:rsidP="002513E5"/>
    <w:p w14:paraId="4F699A76" w14:textId="77777777" w:rsidR="002513E5" w:rsidRDefault="002513E5" w:rsidP="002513E5"/>
    <w:p w14:paraId="21578546" w14:textId="77777777" w:rsidR="002513E5" w:rsidRDefault="002513E5" w:rsidP="002513E5"/>
    <w:p w14:paraId="35A09131" w14:textId="77777777" w:rsidR="002513E5" w:rsidRDefault="002513E5" w:rsidP="002513E5"/>
    <w:p w14:paraId="6BEED891" w14:textId="77777777" w:rsidR="002513E5" w:rsidRDefault="002513E5" w:rsidP="002513E5"/>
    <w:p w14:paraId="44F735BA" w14:textId="77777777" w:rsidR="002513E5" w:rsidRPr="00996675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996675">
        <w:rPr>
          <w:b/>
          <w:bCs/>
          <w:sz w:val="24"/>
          <w:szCs w:val="24"/>
        </w:rPr>
        <w:lastRenderedPageBreak/>
        <w:t>Filter 12 – 14KHz</w:t>
      </w:r>
    </w:p>
    <w:p w14:paraId="5AD4EE92" w14:textId="5F396E52" w:rsidR="002513E5" w:rsidRPr="00E7427E" w:rsidRDefault="00D126AD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4A2A0A" wp14:editId="6047BADE">
            <wp:extent cx="6858000" cy="5784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3440" w14:textId="77777777" w:rsidR="002513E5" w:rsidRDefault="002513E5" w:rsidP="002513E5"/>
    <w:p w14:paraId="35CE5397" w14:textId="77777777" w:rsidR="002513E5" w:rsidRDefault="002513E5" w:rsidP="002513E5"/>
    <w:p w14:paraId="4769A79D" w14:textId="77777777" w:rsidR="002513E5" w:rsidRDefault="002513E5" w:rsidP="002513E5"/>
    <w:p w14:paraId="3B50111F" w14:textId="77777777" w:rsidR="002513E5" w:rsidRDefault="002513E5" w:rsidP="002513E5"/>
    <w:p w14:paraId="09AD98FF" w14:textId="77777777" w:rsidR="002513E5" w:rsidRDefault="002513E5" w:rsidP="002513E5"/>
    <w:p w14:paraId="63D33418" w14:textId="77777777" w:rsidR="002513E5" w:rsidRDefault="002513E5" w:rsidP="002513E5"/>
    <w:p w14:paraId="3882652B" w14:textId="77777777" w:rsidR="002513E5" w:rsidRDefault="002513E5" w:rsidP="002513E5"/>
    <w:p w14:paraId="7D700466" w14:textId="77777777" w:rsidR="002513E5" w:rsidRDefault="002513E5" w:rsidP="002513E5"/>
    <w:p w14:paraId="4D65BED4" w14:textId="77777777" w:rsidR="002513E5" w:rsidRDefault="002513E5" w:rsidP="002513E5"/>
    <w:p w14:paraId="5356BBEF" w14:textId="77777777" w:rsidR="002513E5" w:rsidRDefault="002513E5" w:rsidP="002513E5"/>
    <w:p w14:paraId="41748F66" w14:textId="77777777" w:rsidR="002513E5" w:rsidRPr="00996675" w:rsidRDefault="002513E5" w:rsidP="009C217A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996675">
        <w:rPr>
          <w:b/>
          <w:bCs/>
          <w:sz w:val="24"/>
          <w:szCs w:val="24"/>
        </w:rPr>
        <w:lastRenderedPageBreak/>
        <w:t xml:space="preserve">Filter </w:t>
      </w:r>
      <w:r>
        <w:rPr>
          <w:b/>
          <w:bCs/>
          <w:sz w:val="24"/>
          <w:szCs w:val="24"/>
        </w:rPr>
        <w:t>14</w:t>
      </w:r>
      <w:r w:rsidRPr="00996675">
        <w:rPr>
          <w:b/>
          <w:bCs/>
          <w:sz w:val="24"/>
          <w:szCs w:val="24"/>
        </w:rPr>
        <w:t xml:space="preserve"> – 1</w:t>
      </w:r>
      <w:r>
        <w:rPr>
          <w:b/>
          <w:bCs/>
          <w:sz w:val="24"/>
          <w:szCs w:val="24"/>
        </w:rPr>
        <w:t>6</w:t>
      </w:r>
      <w:r w:rsidRPr="00996675">
        <w:rPr>
          <w:b/>
          <w:bCs/>
          <w:sz w:val="24"/>
          <w:szCs w:val="24"/>
        </w:rPr>
        <w:t>KHz</w:t>
      </w:r>
    </w:p>
    <w:p w14:paraId="2FAE1226" w14:textId="7DA54994" w:rsidR="002513E5" w:rsidRPr="00E7427E" w:rsidRDefault="00E25235" w:rsidP="002513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04B19E" wp14:editId="5A7AC297">
            <wp:extent cx="6858000" cy="5784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0A54" w14:textId="77777777" w:rsidR="002513E5" w:rsidRDefault="002513E5" w:rsidP="002513E5"/>
    <w:p w14:paraId="10C82025" w14:textId="77777777" w:rsidR="002513E5" w:rsidRDefault="002513E5" w:rsidP="002513E5"/>
    <w:p w14:paraId="6885E6EF" w14:textId="77777777" w:rsidR="002513E5" w:rsidRDefault="002513E5" w:rsidP="002513E5"/>
    <w:p w14:paraId="52F6D315" w14:textId="67924C77" w:rsidR="00975E73" w:rsidRDefault="00975E73" w:rsidP="00F479C8"/>
    <w:p w14:paraId="728C4EAA" w14:textId="03BB8C6E" w:rsidR="00317BD8" w:rsidRDefault="00317BD8" w:rsidP="00F479C8"/>
    <w:p w14:paraId="4D070BE3" w14:textId="225FD896" w:rsidR="00317BD8" w:rsidRDefault="00317BD8" w:rsidP="00F479C8"/>
    <w:p w14:paraId="5204B328" w14:textId="1959D602" w:rsidR="00317BD8" w:rsidRDefault="00317BD8" w:rsidP="00F479C8"/>
    <w:p w14:paraId="2673C15A" w14:textId="41CD5D22" w:rsidR="00317BD8" w:rsidRDefault="00317BD8" w:rsidP="00F479C8"/>
    <w:p w14:paraId="7E7AA71B" w14:textId="4269BB22" w:rsidR="00317BD8" w:rsidRDefault="00317BD8" w:rsidP="00F479C8"/>
    <w:p w14:paraId="6D3CD8CC" w14:textId="5255F4F5" w:rsidR="00317BD8" w:rsidRDefault="00317BD8" w:rsidP="00F479C8"/>
    <w:p w14:paraId="56A5BB27" w14:textId="4C6A537C" w:rsidR="00073425" w:rsidRDefault="00195CEE" w:rsidP="00073425">
      <w:pPr>
        <w:pStyle w:val="Heading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Sample runs</w:t>
      </w:r>
      <w:r w:rsidR="00073425">
        <w:rPr>
          <w:b/>
          <w:bCs/>
          <w:sz w:val="32"/>
          <w:szCs w:val="32"/>
        </w:rPr>
        <w:t>:</w:t>
      </w:r>
    </w:p>
    <w:p w14:paraId="2611A0AD" w14:textId="160771B1" w:rsidR="000019F0" w:rsidRDefault="000019F0" w:rsidP="000019F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Sample run 1:</w:t>
      </w:r>
    </w:p>
    <w:p w14:paraId="36A15FA7" w14:textId="38163B37" w:rsidR="007F6AE1" w:rsidRDefault="007F6AE1" w:rsidP="007F6AE1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Output sample rate = 44100</w:t>
      </w:r>
    </w:p>
    <w:p w14:paraId="7814F55A" w14:textId="033EA617" w:rsidR="006D50CE" w:rsidRPr="007F6AE1" w:rsidRDefault="006D50CE" w:rsidP="007F6AE1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IIR Filter</w:t>
      </w:r>
    </w:p>
    <w:p w14:paraId="01B21FF1" w14:textId="1F180D0D" w:rsidR="000019F0" w:rsidRPr="000019F0" w:rsidRDefault="00065ACF" w:rsidP="000019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8B965A4" wp14:editId="09106175">
            <wp:extent cx="6858000" cy="5403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35BE" w14:textId="576C01B8" w:rsidR="00317BD8" w:rsidRDefault="00317BD8" w:rsidP="00F479C8"/>
    <w:p w14:paraId="658AE03C" w14:textId="1BC94952" w:rsidR="00663D6A" w:rsidRDefault="00663D6A" w:rsidP="00F479C8"/>
    <w:p w14:paraId="140E9B5E" w14:textId="0F6B310E" w:rsidR="00663D6A" w:rsidRDefault="00663D6A" w:rsidP="00F479C8"/>
    <w:p w14:paraId="1E4599A4" w14:textId="6F23DADA" w:rsidR="00663D6A" w:rsidRDefault="00663D6A" w:rsidP="00F479C8"/>
    <w:p w14:paraId="4D8FD8D4" w14:textId="657D609F" w:rsidR="00663D6A" w:rsidRDefault="00663D6A" w:rsidP="00F479C8"/>
    <w:p w14:paraId="15F08F1A" w14:textId="48AE9C08" w:rsidR="007367F5" w:rsidRDefault="007367F5" w:rsidP="00F479C8"/>
    <w:p w14:paraId="6DA4B299" w14:textId="626493A9" w:rsidR="007367F5" w:rsidRDefault="007367F5" w:rsidP="00F479C8"/>
    <w:p w14:paraId="4781B2CE" w14:textId="55B55EB4" w:rsidR="007367F5" w:rsidRDefault="007367F5" w:rsidP="00F479C8"/>
    <w:p w14:paraId="7999B63B" w14:textId="569FE7B0" w:rsidR="007367F5" w:rsidRDefault="007367F5" w:rsidP="007367F5"/>
    <w:p w14:paraId="4F883AF4" w14:textId="6E592E3C" w:rsidR="007367F5" w:rsidRDefault="007367F5" w:rsidP="007367F5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Original Signal</w:t>
      </w:r>
    </w:p>
    <w:p w14:paraId="6E4FB066" w14:textId="0BA2C2CB" w:rsidR="007367F5" w:rsidRPr="007367F5" w:rsidRDefault="007367F5" w:rsidP="007367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1795EC" wp14:editId="14ECF6C2">
            <wp:extent cx="6858000" cy="5403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345F" w14:textId="1563F602" w:rsidR="00663D6A" w:rsidRDefault="00663D6A" w:rsidP="00F479C8"/>
    <w:p w14:paraId="36E167DE" w14:textId="005A91E2" w:rsidR="00663D6A" w:rsidRDefault="00663D6A" w:rsidP="00F479C8"/>
    <w:p w14:paraId="2D9B4399" w14:textId="387D1CC6" w:rsidR="00663D6A" w:rsidRDefault="00663D6A" w:rsidP="00F479C8"/>
    <w:p w14:paraId="1DAEE278" w14:textId="61C32347" w:rsidR="00DB3E08" w:rsidRDefault="00DB3E08" w:rsidP="00663D6A">
      <w:pPr>
        <w:rPr>
          <w:sz w:val="24"/>
          <w:szCs w:val="24"/>
        </w:rPr>
      </w:pPr>
    </w:p>
    <w:p w14:paraId="162D3A7B" w14:textId="6029326F" w:rsidR="007367F5" w:rsidRDefault="007367F5" w:rsidP="00663D6A">
      <w:pPr>
        <w:rPr>
          <w:sz w:val="24"/>
          <w:szCs w:val="24"/>
        </w:rPr>
      </w:pPr>
    </w:p>
    <w:p w14:paraId="2780BD8B" w14:textId="10F44295" w:rsidR="007367F5" w:rsidRDefault="007367F5" w:rsidP="00663D6A">
      <w:pPr>
        <w:rPr>
          <w:sz w:val="24"/>
          <w:szCs w:val="24"/>
        </w:rPr>
      </w:pPr>
    </w:p>
    <w:p w14:paraId="05AB13BE" w14:textId="13DCE4C9" w:rsidR="007367F5" w:rsidRDefault="007367F5" w:rsidP="00663D6A">
      <w:pPr>
        <w:rPr>
          <w:sz w:val="24"/>
          <w:szCs w:val="24"/>
        </w:rPr>
      </w:pPr>
    </w:p>
    <w:p w14:paraId="1C41B901" w14:textId="206327DE" w:rsidR="007367F5" w:rsidRDefault="007367F5" w:rsidP="00663D6A">
      <w:pPr>
        <w:rPr>
          <w:sz w:val="24"/>
          <w:szCs w:val="24"/>
        </w:rPr>
      </w:pPr>
    </w:p>
    <w:p w14:paraId="16FD3496" w14:textId="0AD7162B" w:rsidR="007367F5" w:rsidRDefault="007367F5" w:rsidP="00663D6A">
      <w:pPr>
        <w:rPr>
          <w:sz w:val="24"/>
          <w:szCs w:val="24"/>
        </w:rPr>
      </w:pPr>
    </w:p>
    <w:p w14:paraId="787A2185" w14:textId="0064EA79" w:rsidR="007367F5" w:rsidRDefault="007367F5" w:rsidP="00663D6A">
      <w:pPr>
        <w:rPr>
          <w:sz w:val="24"/>
          <w:szCs w:val="24"/>
        </w:rPr>
      </w:pPr>
    </w:p>
    <w:p w14:paraId="3A83E0E0" w14:textId="4922CB32" w:rsidR="007367F5" w:rsidRDefault="007367F5" w:rsidP="007367F5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Composite Signal</w:t>
      </w:r>
    </w:p>
    <w:p w14:paraId="56DA1D99" w14:textId="0FAAF1B1" w:rsidR="007367F5" w:rsidRPr="007367F5" w:rsidRDefault="007367F5" w:rsidP="007367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06DC82" wp14:editId="40E2CE79">
            <wp:extent cx="6858000" cy="5403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D2A3" w14:textId="6143898F" w:rsidR="007367F5" w:rsidRDefault="007367F5" w:rsidP="00663D6A">
      <w:pPr>
        <w:rPr>
          <w:sz w:val="24"/>
          <w:szCs w:val="24"/>
        </w:rPr>
      </w:pPr>
    </w:p>
    <w:p w14:paraId="770124B0" w14:textId="01E969CE" w:rsidR="007367F5" w:rsidRDefault="007367F5" w:rsidP="00663D6A">
      <w:pPr>
        <w:rPr>
          <w:sz w:val="24"/>
          <w:szCs w:val="24"/>
        </w:rPr>
      </w:pPr>
    </w:p>
    <w:p w14:paraId="728CACAB" w14:textId="19C91C1B" w:rsidR="007367F5" w:rsidRDefault="007367F5" w:rsidP="00663D6A">
      <w:pPr>
        <w:rPr>
          <w:sz w:val="24"/>
          <w:szCs w:val="24"/>
        </w:rPr>
      </w:pPr>
    </w:p>
    <w:p w14:paraId="5347E54A" w14:textId="08342B8B" w:rsidR="007367F5" w:rsidRDefault="007367F5" w:rsidP="00663D6A">
      <w:pPr>
        <w:rPr>
          <w:sz w:val="24"/>
          <w:szCs w:val="24"/>
        </w:rPr>
      </w:pPr>
    </w:p>
    <w:p w14:paraId="547716F0" w14:textId="77B7CBCD" w:rsidR="007367F5" w:rsidRDefault="007367F5" w:rsidP="00663D6A">
      <w:pPr>
        <w:rPr>
          <w:sz w:val="24"/>
          <w:szCs w:val="24"/>
        </w:rPr>
      </w:pPr>
    </w:p>
    <w:p w14:paraId="611276C6" w14:textId="1C637B26" w:rsidR="007367F5" w:rsidRDefault="007367F5" w:rsidP="00663D6A">
      <w:pPr>
        <w:rPr>
          <w:sz w:val="24"/>
          <w:szCs w:val="24"/>
        </w:rPr>
      </w:pPr>
    </w:p>
    <w:p w14:paraId="2F7825E4" w14:textId="2F526170" w:rsidR="007367F5" w:rsidRDefault="007367F5" w:rsidP="00663D6A">
      <w:pPr>
        <w:rPr>
          <w:sz w:val="24"/>
          <w:szCs w:val="24"/>
        </w:rPr>
      </w:pPr>
    </w:p>
    <w:p w14:paraId="0670D5B7" w14:textId="31C380A8" w:rsidR="007367F5" w:rsidRDefault="007367F5" w:rsidP="00663D6A">
      <w:pPr>
        <w:rPr>
          <w:sz w:val="24"/>
          <w:szCs w:val="24"/>
        </w:rPr>
      </w:pPr>
    </w:p>
    <w:p w14:paraId="342B8932" w14:textId="053B06AE" w:rsidR="007367F5" w:rsidRDefault="007367F5" w:rsidP="00663D6A">
      <w:pPr>
        <w:rPr>
          <w:sz w:val="24"/>
          <w:szCs w:val="24"/>
        </w:rPr>
      </w:pPr>
    </w:p>
    <w:p w14:paraId="5FB091F9" w14:textId="77777777" w:rsidR="007367F5" w:rsidRDefault="007367F5" w:rsidP="00663D6A">
      <w:pPr>
        <w:rPr>
          <w:sz w:val="24"/>
          <w:szCs w:val="24"/>
        </w:rPr>
      </w:pPr>
    </w:p>
    <w:p w14:paraId="342CEDC2" w14:textId="2F1E5ED5" w:rsidR="008B50AD" w:rsidRDefault="008B50AD" w:rsidP="008B50A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Sample run </w:t>
      </w:r>
      <w:r w:rsidR="00001E43">
        <w:rPr>
          <w:sz w:val="24"/>
          <w:szCs w:val="24"/>
        </w:rPr>
        <w:t>2</w:t>
      </w:r>
      <w:r>
        <w:rPr>
          <w:sz w:val="24"/>
          <w:szCs w:val="24"/>
        </w:rPr>
        <w:t>:</w:t>
      </w:r>
    </w:p>
    <w:p w14:paraId="3AAA0AB6" w14:textId="77777777" w:rsidR="008B50AD" w:rsidRDefault="008B50AD" w:rsidP="008B50AD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Output sample rate = 44100</w:t>
      </w:r>
    </w:p>
    <w:p w14:paraId="2869BCCA" w14:textId="4DCA1EDA" w:rsidR="008B50AD" w:rsidRPr="007F6AE1" w:rsidRDefault="00BE08CB" w:rsidP="008B50AD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FIR</w:t>
      </w:r>
      <w:r w:rsidR="008B50AD">
        <w:rPr>
          <w:sz w:val="24"/>
          <w:szCs w:val="24"/>
        </w:rPr>
        <w:t xml:space="preserve"> Filter</w:t>
      </w:r>
    </w:p>
    <w:p w14:paraId="3923DD9B" w14:textId="2BCE98FA" w:rsidR="008B50AD" w:rsidRDefault="00593EC8" w:rsidP="00663D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CF8417" wp14:editId="4DFBE754">
            <wp:extent cx="6858000" cy="5403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30A5" w14:textId="1526AF39" w:rsidR="00FC5394" w:rsidRDefault="00FC5394" w:rsidP="00663D6A">
      <w:pPr>
        <w:rPr>
          <w:sz w:val="24"/>
          <w:szCs w:val="24"/>
        </w:rPr>
      </w:pPr>
    </w:p>
    <w:p w14:paraId="081CD90E" w14:textId="53E655F5" w:rsidR="00FC5394" w:rsidRDefault="00FC5394" w:rsidP="00663D6A">
      <w:pPr>
        <w:rPr>
          <w:sz w:val="24"/>
          <w:szCs w:val="24"/>
        </w:rPr>
      </w:pPr>
    </w:p>
    <w:p w14:paraId="467C8D0B" w14:textId="11C9EE6D" w:rsidR="00593EC8" w:rsidRDefault="00593EC8" w:rsidP="00663D6A">
      <w:pPr>
        <w:rPr>
          <w:sz w:val="24"/>
          <w:szCs w:val="24"/>
        </w:rPr>
      </w:pPr>
    </w:p>
    <w:p w14:paraId="761E1E67" w14:textId="7C815F35" w:rsidR="00593EC8" w:rsidRDefault="00593EC8" w:rsidP="00663D6A">
      <w:pPr>
        <w:rPr>
          <w:sz w:val="24"/>
          <w:szCs w:val="24"/>
        </w:rPr>
      </w:pPr>
    </w:p>
    <w:p w14:paraId="0A2E75F5" w14:textId="336FFBAA" w:rsidR="00593EC8" w:rsidRDefault="00593EC8" w:rsidP="00663D6A">
      <w:pPr>
        <w:rPr>
          <w:sz w:val="24"/>
          <w:szCs w:val="24"/>
        </w:rPr>
      </w:pPr>
    </w:p>
    <w:p w14:paraId="6A16836B" w14:textId="7CBC97D4" w:rsidR="00593EC8" w:rsidRDefault="00593EC8" w:rsidP="00663D6A">
      <w:pPr>
        <w:rPr>
          <w:sz w:val="24"/>
          <w:szCs w:val="24"/>
        </w:rPr>
      </w:pPr>
    </w:p>
    <w:p w14:paraId="6A1998CC" w14:textId="7307C2D1" w:rsidR="00593EC8" w:rsidRDefault="00593EC8" w:rsidP="00663D6A">
      <w:pPr>
        <w:rPr>
          <w:sz w:val="24"/>
          <w:szCs w:val="24"/>
        </w:rPr>
      </w:pPr>
    </w:p>
    <w:p w14:paraId="0BC9BDAC" w14:textId="557E18C5" w:rsidR="00593EC8" w:rsidRDefault="00593EC8" w:rsidP="00663D6A">
      <w:pPr>
        <w:rPr>
          <w:sz w:val="24"/>
          <w:szCs w:val="24"/>
        </w:rPr>
      </w:pPr>
    </w:p>
    <w:p w14:paraId="61891AA0" w14:textId="29DBA4EF" w:rsidR="00593EC8" w:rsidRDefault="00593EC8" w:rsidP="00593EC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Original signal:</w:t>
      </w:r>
    </w:p>
    <w:p w14:paraId="6A5322B6" w14:textId="54F9BAC6" w:rsidR="00593EC8" w:rsidRDefault="00593EC8" w:rsidP="00593E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2BBCC7" wp14:editId="57A53ED3">
            <wp:extent cx="6858000" cy="54038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CA5" w14:textId="267A89D5" w:rsidR="00CB0372" w:rsidRDefault="00CB0372" w:rsidP="00593EC8">
      <w:pPr>
        <w:rPr>
          <w:sz w:val="24"/>
          <w:szCs w:val="24"/>
        </w:rPr>
      </w:pPr>
    </w:p>
    <w:p w14:paraId="46068A71" w14:textId="03F9F7A2" w:rsidR="00CB0372" w:rsidRDefault="00CB0372" w:rsidP="00593EC8">
      <w:pPr>
        <w:rPr>
          <w:sz w:val="24"/>
          <w:szCs w:val="24"/>
        </w:rPr>
      </w:pPr>
    </w:p>
    <w:p w14:paraId="279DA884" w14:textId="66569F4D" w:rsidR="00CB0372" w:rsidRDefault="00CB0372" w:rsidP="00593EC8">
      <w:pPr>
        <w:rPr>
          <w:sz w:val="24"/>
          <w:szCs w:val="24"/>
        </w:rPr>
      </w:pPr>
    </w:p>
    <w:p w14:paraId="242A3487" w14:textId="022DD392" w:rsidR="00CB0372" w:rsidRDefault="00CB0372" w:rsidP="00593EC8">
      <w:pPr>
        <w:rPr>
          <w:sz w:val="24"/>
          <w:szCs w:val="24"/>
        </w:rPr>
      </w:pPr>
    </w:p>
    <w:p w14:paraId="331A482E" w14:textId="124FD2C6" w:rsidR="00CB0372" w:rsidRDefault="00CB0372" w:rsidP="00593EC8">
      <w:pPr>
        <w:rPr>
          <w:sz w:val="24"/>
          <w:szCs w:val="24"/>
        </w:rPr>
      </w:pPr>
    </w:p>
    <w:p w14:paraId="1B55BA0B" w14:textId="42CEEFBE" w:rsidR="00CB0372" w:rsidRDefault="00CB0372" w:rsidP="00593EC8">
      <w:pPr>
        <w:rPr>
          <w:sz w:val="24"/>
          <w:szCs w:val="24"/>
        </w:rPr>
      </w:pPr>
    </w:p>
    <w:p w14:paraId="17D02B43" w14:textId="281857A6" w:rsidR="00CB0372" w:rsidRDefault="00CB0372" w:rsidP="00593EC8">
      <w:pPr>
        <w:rPr>
          <w:sz w:val="24"/>
          <w:szCs w:val="24"/>
        </w:rPr>
      </w:pPr>
    </w:p>
    <w:p w14:paraId="48E73885" w14:textId="69702F83" w:rsidR="00CB0372" w:rsidRDefault="00CB0372" w:rsidP="00593EC8">
      <w:pPr>
        <w:rPr>
          <w:sz w:val="24"/>
          <w:szCs w:val="24"/>
        </w:rPr>
      </w:pPr>
    </w:p>
    <w:p w14:paraId="0FDBB5B2" w14:textId="7AD61FDD" w:rsidR="00CB0372" w:rsidRDefault="00CB0372" w:rsidP="00593EC8">
      <w:pPr>
        <w:rPr>
          <w:sz w:val="24"/>
          <w:szCs w:val="24"/>
        </w:rPr>
      </w:pPr>
    </w:p>
    <w:p w14:paraId="039155F4" w14:textId="799B1E12" w:rsidR="00CB0372" w:rsidRDefault="00CB0372" w:rsidP="00593EC8">
      <w:pPr>
        <w:rPr>
          <w:sz w:val="24"/>
          <w:szCs w:val="24"/>
        </w:rPr>
      </w:pPr>
    </w:p>
    <w:p w14:paraId="4EDD8DBA" w14:textId="7B2F9E91" w:rsidR="00CB0372" w:rsidRDefault="00CB0372" w:rsidP="00CB037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Composite Signal</w:t>
      </w:r>
    </w:p>
    <w:p w14:paraId="6CE32A2B" w14:textId="2AA81FA6" w:rsidR="00CB0372" w:rsidRPr="00CB0372" w:rsidRDefault="00CB0372" w:rsidP="00CB037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D2F6DA" wp14:editId="2985C3E3">
            <wp:extent cx="6858000" cy="5403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EC4C" w14:textId="7A33EECE" w:rsidR="00FC5394" w:rsidRDefault="00FC5394" w:rsidP="00663D6A">
      <w:pPr>
        <w:rPr>
          <w:sz w:val="24"/>
          <w:szCs w:val="24"/>
        </w:rPr>
      </w:pPr>
    </w:p>
    <w:p w14:paraId="355D54D0" w14:textId="588B92B1" w:rsidR="00FC5394" w:rsidRDefault="00FC5394" w:rsidP="00663D6A">
      <w:pPr>
        <w:rPr>
          <w:sz w:val="24"/>
          <w:szCs w:val="24"/>
        </w:rPr>
      </w:pPr>
    </w:p>
    <w:p w14:paraId="7D87760D" w14:textId="50C8C430" w:rsidR="00FC5394" w:rsidRDefault="00FC5394" w:rsidP="00663D6A">
      <w:pPr>
        <w:rPr>
          <w:sz w:val="24"/>
          <w:szCs w:val="24"/>
        </w:rPr>
      </w:pPr>
    </w:p>
    <w:p w14:paraId="411B3BD5" w14:textId="4CD31E6A" w:rsidR="00FC5394" w:rsidRDefault="00FC5394" w:rsidP="00663D6A">
      <w:pPr>
        <w:rPr>
          <w:sz w:val="24"/>
          <w:szCs w:val="24"/>
        </w:rPr>
      </w:pPr>
    </w:p>
    <w:p w14:paraId="5A429FA6" w14:textId="48F386A9" w:rsidR="00FC5394" w:rsidRDefault="00FC5394" w:rsidP="00663D6A">
      <w:pPr>
        <w:rPr>
          <w:sz w:val="24"/>
          <w:szCs w:val="24"/>
        </w:rPr>
      </w:pPr>
    </w:p>
    <w:p w14:paraId="010E5F14" w14:textId="17179016" w:rsidR="00FC5394" w:rsidRDefault="00FC5394" w:rsidP="00663D6A">
      <w:pPr>
        <w:rPr>
          <w:sz w:val="24"/>
          <w:szCs w:val="24"/>
        </w:rPr>
      </w:pPr>
    </w:p>
    <w:p w14:paraId="7DFF6C50" w14:textId="4AEB2E7A" w:rsidR="00011700" w:rsidRDefault="00011700" w:rsidP="00663D6A">
      <w:pPr>
        <w:rPr>
          <w:sz w:val="24"/>
          <w:szCs w:val="24"/>
        </w:rPr>
      </w:pPr>
    </w:p>
    <w:p w14:paraId="3B62CA13" w14:textId="57EF06E1" w:rsidR="00011700" w:rsidRDefault="00011700" w:rsidP="00663D6A">
      <w:pPr>
        <w:rPr>
          <w:sz w:val="24"/>
          <w:szCs w:val="24"/>
        </w:rPr>
      </w:pPr>
    </w:p>
    <w:p w14:paraId="07E7C6A0" w14:textId="61BB9647" w:rsidR="00011700" w:rsidRDefault="00011700" w:rsidP="00663D6A">
      <w:pPr>
        <w:rPr>
          <w:sz w:val="24"/>
          <w:szCs w:val="24"/>
        </w:rPr>
      </w:pPr>
    </w:p>
    <w:p w14:paraId="74811DCC" w14:textId="18610C8E" w:rsidR="00011700" w:rsidRDefault="00011700" w:rsidP="00663D6A">
      <w:pPr>
        <w:rPr>
          <w:sz w:val="24"/>
          <w:szCs w:val="24"/>
        </w:rPr>
      </w:pPr>
    </w:p>
    <w:p w14:paraId="07793D63" w14:textId="0BD31D59" w:rsidR="0030543B" w:rsidRPr="0030543B" w:rsidRDefault="0030543B" w:rsidP="0030543B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30543B">
        <w:rPr>
          <w:sz w:val="28"/>
          <w:szCs w:val="28"/>
        </w:rPr>
        <w:lastRenderedPageBreak/>
        <w:t>Output signal in case if doubling output sample rate or decreasing it to half</w:t>
      </w:r>
    </w:p>
    <w:p w14:paraId="2B52709C" w14:textId="6814F7F4" w:rsidR="00011700" w:rsidRDefault="00011700" w:rsidP="0001170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Sample run </w:t>
      </w:r>
      <w:r>
        <w:rPr>
          <w:sz w:val="24"/>
          <w:szCs w:val="24"/>
        </w:rPr>
        <w:t>3</w:t>
      </w:r>
      <w:r>
        <w:rPr>
          <w:sz w:val="24"/>
          <w:szCs w:val="24"/>
        </w:rPr>
        <w:t>:</w:t>
      </w:r>
    </w:p>
    <w:p w14:paraId="14B6E98A" w14:textId="1FB1D8A5" w:rsidR="00011700" w:rsidRDefault="00011700" w:rsidP="00011700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Output sample rate = </w:t>
      </w:r>
      <w:r w:rsidR="00E00BBF">
        <w:rPr>
          <w:sz w:val="24"/>
          <w:szCs w:val="24"/>
        </w:rPr>
        <w:t>33000</w:t>
      </w:r>
    </w:p>
    <w:p w14:paraId="482A16F1" w14:textId="6065045B" w:rsidR="00011700" w:rsidRPr="007F6AE1" w:rsidRDefault="00E00BBF" w:rsidP="00011700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011700">
        <w:rPr>
          <w:sz w:val="24"/>
          <w:szCs w:val="24"/>
        </w:rPr>
        <w:t>IR Filter</w:t>
      </w:r>
    </w:p>
    <w:p w14:paraId="24013C21" w14:textId="1D168539" w:rsidR="00E00BBF" w:rsidRDefault="00E00BBF" w:rsidP="000117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019495" wp14:editId="49913EF5">
            <wp:extent cx="6858000" cy="5403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575C" w14:textId="695EFF97" w:rsidR="00011700" w:rsidRDefault="00011700" w:rsidP="00663D6A">
      <w:pPr>
        <w:rPr>
          <w:sz w:val="24"/>
          <w:szCs w:val="24"/>
        </w:rPr>
      </w:pPr>
    </w:p>
    <w:p w14:paraId="7C8032BF" w14:textId="5D27C2FE" w:rsidR="00535ED9" w:rsidRDefault="00535ED9" w:rsidP="00663D6A">
      <w:pPr>
        <w:rPr>
          <w:sz w:val="24"/>
          <w:szCs w:val="24"/>
        </w:rPr>
      </w:pPr>
    </w:p>
    <w:p w14:paraId="597082FB" w14:textId="4C5DC8ED" w:rsidR="00535ED9" w:rsidRDefault="00535ED9" w:rsidP="00663D6A">
      <w:pPr>
        <w:rPr>
          <w:sz w:val="24"/>
          <w:szCs w:val="24"/>
        </w:rPr>
      </w:pPr>
    </w:p>
    <w:p w14:paraId="44F1FB99" w14:textId="124DEBB6" w:rsidR="00535ED9" w:rsidRDefault="00535ED9" w:rsidP="00663D6A">
      <w:pPr>
        <w:rPr>
          <w:sz w:val="24"/>
          <w:szCs w:val="24"/>
        </w:rPr>
      </w:pPr>
    </w:p>
    <w:p w14:paraId="52585166" w14:textId="21379D4F" w:rsidR="00535ED9" w:rsidRDefault="00535ED9" w:rsidP="00663D6A">
      <w:pPr>
        <w:rPr>
          <w:sz w:val="24"/>
          <w:szCs w:val="24"/>
        </w:rPr>
      </w:pPr>
    </w:p>
    <w:p w14:paraId="6D9A9EB6" w14:textId="5FC7A31A" w:rsidR="00535ED9" w:rsidRDefault="00535ED9" w:rsidP="00663D6A">
      <w:pPr>
        <w:rPr>
          <w:sz w:val="24"/>
          <w:szCs w:val="24"/>
        </w:rPr>
      </w:pPr>
    </w:p>
    <w:p w14:paraId="7D9F2042" w14:textId="5CA58141" w:rsidR="00535ED9" w:rsidRDefault="00535ED9" w:rsidP="00663D6A">
      <w:pPr>
        <w:rPr>
          <w:sz w:val="24"/>
          <w:szCs w:val="24"/>
        </w:rPr>
      </w:pPr>
    </w:p>
    <w:p w14:paraId="545C8F6D" w14:textId="4427E559" w:rsidR="00535ED9" w:rsidRDefault="00535ED9" w:rsidP="00535ED9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Original signal</w:t>
      </w:r>
    </w:p>
    <w:p w14:paraId="499652EF" w14:textId="64335F93" w:rsidR="00535ED9" w:rsidRDefault="00535ED9" w:rsidP="00535E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5B68A4" wp14:editId="74073032">
            <wp:extent cx="6858000" cy="5403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7D92" w14:textId="226C047C" w:rsidR="00F327C8" w:rsidRDefault="00F327C8" w:rsidP="00535ED9">
      <w:pPr>
        <w:rPr>
          <w:sz w:val="24"/>
          <w:szCs w:val="24"/>
        </w:rPr>
      </w:pPr>
    </w:p>
    <w:p w14:paraId="24F4D69A" w14:textId="5FD98558" w:rsidR="00F327C8" w:rsidRDefault="00F327C8" w:rsidP="00535ED9">
      <w:pPr>
        <w:rPr>
          <w:sz w:val="24"/>
          <w:szCs w:val="24"/>
        </w:rPr>
      </w:pPr>
    </w:p>
    <w:p w14:paraId="36DD7209" w14:textId="686CA0C7" w:rsidR="00F327C8" w:rsidRDefault="00F327C8" w:rsidP="00535ED9">
      <w:pPr>
        <w:rPr>
          <w:sz w:val="24"/>
          <w:szCs w:val="24"/>
        </w:rPr>
      </w:pPr>
    </w:p>
    <w:p w14:paraId="2A60E682" w14:textId="6277D880" w:rsidR="00F327C8" w:rsidRDefault="00F327C8" w:rsidP="00535ED9">
      <w:pPr>
        <w:rPr>
          <w:sz w:val="24"/>
          <w:szCs w:val="24"/>
        </w:rPr>
      </w:pPr>
    </w:p>
    <w:p w14:paraId="2AB98716" w14:textId="2A800FA4" w:rsidR="00F327C8" w:rsidRDefault="00F327C8" w:rsidP="00535ED9">
      <w:pPr>
        <w:rPr>
          <w:sz w:val="24"/>
          <w:szCs w:val="24"/>
        </w:rPr>
      </w:pPr>
    </w:p>
    <w:p w14:paraId="0DE4C658" w14:textId="1C99E78D" w:rsidR="00F327C8" w:rsidRDefault="00F327C8" w:rsidP="00535ED9">
      <w:pPr>
        <w:rPr>
          <w:sz w:val="24"/>
          <w:szCs w:val="24"/>
        </w:rPr>
      </w:pPr>
    </w:p>
    <w:p w14:paraId="5754CDEF" w14:textId="6B6D2F20" w:rsidR="00F327C8" w:rsidRDefault="00F327C8" w:rsidP="00535ED9">
      <w:pPr>
        <w:rPr>
          <w:sz w:val="24"/>
          <w:szCs w:val="24"/>
        </w:rPr>
      </w:pPr>
    </w:p>
    <w:p w14:paraId="56B5CEA4" w14:textId="6BE76E4C" w:rsidR="00F327C8" w:rsidRDefault="00F327C8" w:rsidP="00535ED9">
      <w:pPr>
        <w:rPr>
          <w:sz w:val="24"/>
          <w:szCs w:val="24"/>
        </w:rPr>
      </w:pPr>
    </w:p>
    <w:p w14:paraId="287F5445" w14:textId="77777777" w:rsidR="00421948" w:rsidRDefault="00421948" w:rsidP="00535ED9">
      <w:pPr>
        <w:rPr>
          <w:sz w:val="24"/>
          <w:szCs w:val="24"/>
        </w:rPr>
      </w:pPr>
    </w:p>
    <w:p w14:paraId="278D1E47" w14:textId="6BCF52D9" w:rsidR="00F327C8" w:rsidRDefault="00F327C8" w:rsidP="00535ED9">
      <w:pPr>
        <w:rPr>
          <w:sz w:val="24"/>
          <w:szCs w:val="24"/>
        </w:rPr>
      </w:pPr>
    </w:p>
    <w:p w14:paraId="0BAA2C7F" w14:textId="7A04E02F" w:rsidR="00F327C8" w:rsidRDefault="00F327C8" w:rsidP="00F327C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Composite signal</w:t>
      </w:r>
    </w:p>
    <w:p w14:paraId="281960CA" w14:textId="08A93081" w:rsidR="00F327C8" w:rsidRDefault="00F327C8" w:rsidP="00F327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4AB9B9" wp14:editId="2DA26487">
            <wp:extent cx="6858000" cy="5403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57E" w14:textId="3BC63831" w:rsidR="00965FF3" w:rsidRDefault="00965FF3" w:rsidP="00F327C8">
      <w:pPr>
        <w:rPr>
          <w:sz w:val="24"/>
          <w:szCs w:val="24"/>
        </w:rPr>
      </w:pPr>
    </w:p>
    <w:p w14:paraId="3E668C56" w14:textId="7F22A597" w:rsidR="00965FF3" w:rsidRDefault="00965FF3" w:rsidP="00F327C8">
      <w:pPr>
        <w:rPr>
          <w:sz w:val="24"/>
          <w:szCs w:val="24"/>
        </w:rPr>
      </w:pPr>
    </w:p>
    <w:p w14:paraId="6F3796B3" w14:textId="429D532E" w:rsidR="00965FF3" w:rsidRDefault="00965FF3" w:rsidP="00F327C8">
      <w:pPr>
        <w:rPr>
          <w:sz w:val="24"/>
          <w:szCs w:val="24"/>
        </w:rPr>
      </w:pPr>
    </w:p>
    <w:p w14:paraId="288CD2D2" w14:textId="3D80843A" w:rsidR="00965FF3" w:rsidRDefault="00965FF3" w:rsidP="00F327C8">
      <w:pPr>
        <w:rPr>
          <w:sz w:val="24"/>
          <w:szCs w:val="24"/>
        </w:rPr>
      </w:pPr>
    </w:p>
    <w:p w14:paraId="065D78EB" w14:textId="4AF48CA9" w:rsidR="00965FF3" w:rsidRDefault="00965FF3" w:rsidP="00F327C8">
      <w:pPr>
        <w:rPr>
          <w:sz w:val="24"/>
          <w:szCs w:val="24"/>
        </w:rPr>
      </w:pPr>
    </w:p>
    <w:p w14:paraId="22C51F90" w14:textId="7F58ADED" w:rsidR="00965FF3" w:rsidRDefault="00965FF3" w:rsidP="00F327C8">
      <w:pPr>
        <w:rPr>
          <w:sz w:val="24"/>
          <w:szCs w:val="24"/>
        </w:rPr>
      </w:pPr>
    </w:p>
    <w:p w14:paraId="08155C68" w14:textId="3686A646" w:rsidR="00965FF3" w:rsidRDefault="00965FF3" w:rsidP="00F327C8">
      <w:pPr>
        <w:rPr>
          <w:sz w:val="24"/>
          <w:szCs w:val="24"/>
        </w:rPr>
      </w:pPr>
    </w:p>
    <w:p w14:paraId="66A59083" w14:textId="78A5DD8F" w:rsidR="00965FF3" w:rsidRDefault="00965FF3" w:rsidP="00F327C8">
      <w:pPr>
        <w:rPr>
          <w:sz w:val="24"/>
          <w:szCs w:val="24"/>
        </w:rPr>
      </w:pPr>
    </w:p>
    <w:p w14:paraId="2A25F5D2" w14:textId="1E405C0A" w:rsidR="00965FF3" w:rsidRDefault="00965FF3" w:rsidP="00F327C8">
      <w:pPr>
        <w:rPr>
          <w:sz w:val="24"/>
          <w:szCs w:val="24"/>
        </w:rPr>
      </w:pPr>
    </w:p>
    <w:p w14:paraId="26179BD0" w14:textId="72C14C88" w:rsidR="00421948" w:rsidRDefault="00421948" w:rsidP="00F327C8">
      <w:pPr>
        <w:rPr>
          <w:sz w:val="24"/>
          <w:szCs w:val="24"/>
        </w:rPr>
      </w:pPr>
    </w:p>
    <w:p w14:paraId="7CA1F2AA" w14:textId="77777777" w:rsidR="00421948" w:rsidRDefault="00421948" w:rsidP="00F327C8">
      <w:pPr>
        <w:rPr>
          <w:sz w:val="24"/>
          <w:szCs w:val="24"/>
        </w:rPr>
      </w:pPr>
    </w:p>
    <w:p w14:paraId="5B10EB5D" w14:textId="45C41B70" w:rsidR="00965FF3" w:rsidRDefault="00965FF3" w:rsidP="00965FF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Sample run </w:t>
      </w:r>
      <w:r w:rsidR="0085761B">
        <w:rPr>
          <w:sz w:val="24"/>
          <w:szCs w:val="24"/>
        </w:rPr>
        <w:t>4</w:t>
      </w:r>
      <w:r>
        <w:rPr>
          <w:sz w:val="24"/>
          <w:szCs w:val="24"/>
        </w:rPr>
        <w:t>:</w:t>
      </w:r>
    </w:p>
    <w:p w14:paraId="332246E5" w14:textId="42347087" w:rsidR="00965FF3" w:rsidRDefault="00965FF3" w:rsidP="00965FF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Output sample rate = </w:t>
      </w:r>
      <w:r w:rsidR="00534623">
        <w:rPr>
          <w:sz w:val="24"/>
          <w:szCs w:val="24"/>
        </w:rPr>
        <w:t>66000</w:t>
      </w:r>
    </w:p>
    <w:p w14:paraId="45069F8D" w14:textId="77777777" w:rsidR="00965FF3" w:rsidRPr="007F6AE1" w:rsidRDefault="00965FF3" w:rsidP="00965FF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IIR Filter</w:t>
      </w:r>
    </w:p>
    <w:p w14:paraId="2A23AE54" w14:textId="331762ED" w:rsidR="00965FF3" w:rsidRDefault="004C48FD" w:rsidP="00965F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3AF0AC" wp14:editId="6124B976">
            <wp:extent cx="6858000" cy="54038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8A5" w14:textId="77777777" w:rsidR="00965FF3" w:rsidRDefault="00965FF3" w:rsidP="00965FF3">
      <w:pPr>
        <w:rPr>
          <w:sz w:val="24"/>
          <w:szCs w:val="24"/>
        </w:rPr>
      </w:pPr>
    </w:p>
    <w:p w14:paraId="7763BA65" w14:textId="77777777" w:rsidR="00965FF3" w:rsidRDefault="00965FF3" w:rsidP="00965FF3">
      <w:pPr>
        <w:rPr>
          <w:sz w:val="24"/>
          <w:szCs w:val="24"/>
        </w:rPr>
      </w:pPr>
    </w:p>
    <w:p w14:paraId="47F2A755" w14:textId="719CCDB9" w:rsidR="00965FF3" w:rsidRDefault="00965FF3" w:rsidP="00965FF3">
      <w:pPr>
        <w:rPr>
          <w:sz w:val="24"/>
          <w:szCs w:val="24"/>
        </w:rPr>
      </w:pPr>
    </w:p>
    <w:p w14:paraId="278D138A" w14:textId="03519601" w:rsidR="00A2722D" w:rsidRDefault="00A2722D" w:rsidP="00965FF3">
      <w:pPr>
        <w:rPr>
          <w:sz w:val="24"/>
          <w:szCs w:val="24"/>
        </w:rPr>
      </w:pPr>
    </w:p>
    <w:p w14:paraId="6BF46998" w14:textId="1A83E622" w:rsidR="00A2722D" w:rsidRDefault="00A2722D" w:rsidP="00965FF3">
      <w:pPr>
        <w:rPr>
          <w:sz w:val="24"/>
          <w:szCs w:val="24"/>
        </w:rPr>
      </w:pPr>
    </w:p>
    <w:p w14:paraId="51205EC6" w14:textId="61E0A326" w:rsidR="00A2722D" w:rsidRDefault="00A2722D" w:rsidP="00965FF3">
      <w:pPr>
        <w:rPr>
          <w:sz w:val="24"/>
          <w:szCs w:val="24"/>
        </w:rPr>
      </w:pPr>
    </w:p>
    <w:p w14:paraId="19D97722" w14:textId="77777777" w:rsidR="00A2722D" w:rsidRDefault="00A2722D" w:rsidP="00965FF3">
      <w:pPr>
        <w:rPr>
          <w:sz w:val="24"/>
          <w:szCs w:val="24"/>
        </w:rPr>
      </w:pPr>
    </w:p>
    <w:p w14:paraId="430A3E6C" w14:textId="6EAC7035" w:rsidR="00965FF3" w:rsidRDefault="00A2722D" w:rsidP="00A2722D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Original signal</w:t>
      </w:r>
    </w:p>
    <w:p w14:paraId="6859A400" w14:textId="0EFB6346" w:rsidR="00A2722D" w:rsidRPr="00A2722D" w:rsidRDefault="00A2722D" w:rsidP="00A27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1C3A1D" wp14:editId="1439D383">
            <wp:extent cx="6858000" cy="54038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132" w14:textId="2BE9E975" w:rsidR="00965FF3" w:rsidRDefault="00965FF3" w:rsidP="00F327C8">
      <w:pPr>
        <w:rPr>
          <w:sz w:val="24"/>
          <w:szCs w:val="24"/>
        </w:rPr>
      </w:pPr>
    </w:p>
    <w:p w14:paraId="47AE0A91" w14:textId="7AD82714" w:rsidR="00924ECF" w:rsidRDefault="00924ECF" w:rsidP="00F327C8">
      <w:pPr>
        <w:rPr>
          <w:sz w:val="24"/>
          <w:szCs w:val="24"/>
        </w:rPr>
      </w:pPr>
    </w:p>
    <w:p w14:paraId="51601244" w14:textId="6DA99909" w:rsidR="00924ECF" w:rsidRDefault="00924ECF" w:rsidP="00F327C8">
      <w:pPr>
        <w:rPr>
          <w:sz w:val="24"/>
          <w:szCs w:val="24"/>
        </w:rPr>
      </w:pPr>
    </w:p>
    <w:p w14:paraId="1E60E269" w14:textId="05DA9E9B" w:rsidR="00924ECF" w:rsidRDefault="00924ECF" w:rsidP="00F327C8">
      <w:pPr>
        <w:rPr>
          <w:sz w:val="24"/>
          <w:szCs w:val="24"/>
        </w:rPr>
      </w:pPr>
    </w:p>
    <w:p w14:paraId="2F034639" w14:textId="2BA9CF1A" w:rsidR="00924ECF" w:rsidRDefault="00924ECF" w:rsidP="00F327C8">
      <w:pPr>
        <w:rPr>
          <w:sz w:val="24"/>
          <w:szCs w:val="24"/>
        </w:rPr>
      </w:pPr>
    </w:p>
    <w:p w14:paraId="2C7ADC7B" w14:textId="006931D4" w:rsidR="00924ECF" w:rsidRDefault="00924ECF" w:rsidP="00F327C8">
      <w:pPr>
        <w:rPr>
          <w:sz w:val="24"/>
          <w:szCs w:val="24"/>
        </w:rPr>
      </w:pPr>
    </w:p>
    <w:p w14:paraId="5EA94F01" w14:textId="2048D406" w:rsidR="00924ECF" w:rsidRDefault="00924ECF" w:rsidP="00F327C8">
      <w:pPr>
        <w:rPr>
          <w:sz w:val="24"/>
          <w:szCs w:val="24"/>
        </w:rPr>
      </w:pPr>
    </w:p>
    <w:p w14:paraId="24FAB94E" w14:textId="41A3B7FB" w:rsidR="00924ECF" w:rsidRDefault="00924ECF" w:rsidP="00F327C8">
      <w:pPr>
        <w:rPr>
          <w:sz w:val="24"/>
          <w:szCs w:val="24"/>
        </w:rPr>
      </w:pPr>
    </w:p>
    <w:p w14:paraId="7D340C03" w14:textId="37D09BE1" w:rsidR="00924ECF" w:rsidRDefault="00924ECF" w:rsidP="00F327C8">
      <w:pPr>
        <w:rPr>
          <w:sz w:val="24"/>
          <w:szCs w:val="24"/>
        </w:rPr>
      </w:pPr>
    </w:p>
    <w:p w14:paraId="58F8E526" w14:textId="77777777" w:rsidR="00421948" w:rsidRDefault="00421948" w:rsidP="00F327C8">
      <w:pPr>
        <w:rPr>
          <w:sz w:val="24"/>
          <w:szCs w:val="24"/>
        </w:rPr>
      </w:pPr>
    </w:p>
    <w:p w14:paraId="1995E6B9" w14:textId="12EBE40E" w:rsidR="00924ECF" w:rsidRDefault="00924ECF" w:rsidP="00924ECF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Composite </w:t>
      </w:r>
      <w:r w:rsidR="00C83004">
        <w:rPr>
          <w:sz w:val="24"/>
          <w:szCs w:val="24"/>
        </w:rPr>
        <w:t>s</w:t>
      </w:r>
      <w:r>
        <w:rPr>
          <w:sz w:val="24"/>
          <w:szCs w:val="24"/>
        </w:rPr>
        <w:t>ignal</w:t>
      </w:r>
    </w:p>
    <w:p w14:paraId="7A023887" w14:textId="75072259" w:rsidR="00924ECF" w:rsidRDefault="00924ECF" w:rsidP="00924E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A3776A" wp14:editId="67454EA1">
            <wp:extent cx="6858000" cy="54038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94F6" w14:textId="5D08791B" w:rsidR="009925B9" w:rsidRDefault="009925B9" w:rsidP="00924ECF">
      <w:pPr>
        <w:rPr>
          <w:sz w:val="24"/>
          <w:szCs w:val="24"/>
        </w:rPr>
      </w:pPr>
    </w:p>
    <w:p w14:paraId="291AF58C" w14:textId="0A4AD58D" w:rsidR="009925B9" w:rsidRDefault="009925B9" w:rsidP="00924ECF">
      <w:pPr>
        <w:rPr>
          <w:sz w:val="24"/>
          <w:szCs w:val="24"/>
        </w:rPr>
      </w:pPr>
    </w:p>
    <w:p w14:paraId="73EF45F4" w14:textId="3D5BA9A3" w:rsidR="009925B9" w:rsidRDefault="009925B9" w:rsidP="00924ECF">
      <w:pPr>
        <w:rPr>
          <w:sz w:val="24"/>
          <w:szCs w:val="24"/>
        </w:rPr>
      </w:pPr>
    </w:p>
    <w:p w14:paraId="00879FC5" w14:textId="6E08FBF7" w:rsidR="009925B9" w:rsidRDefault="009925B9" w:rsidP="00924ECF">
      <w:pPr>
        <w:rPr>
          <w:sz w:val="24"/>
          <w:szCs w:val="24"/>
        </w:rPr>
      </w:pPr>
    </w:p>
    <w:p w14:paraId="69B723CC" w14:textId="31E5323C" w:rsidR="009925B9" w:rsidRDefault="009925B9" w:rsidP="00924ECF">
      <w:pPr>
        <w:rPr>
          <w:sz w:val="24"/>
          <w:szCs w:val="24"/>
        </w:rPr>
      </w:pPr>
    </w:p>
    <w:p w14:paraId="40C4FB91" w14:textId="5FF3C65C" w:rsidR="009925B9" w:rsidRDefault="009925B9" w:rsidP="00924ECF">
      <w:pPr>
        <w:rPr>
          <w:sz w:val="24"/>
          <w:szCs w:val="24"/>
        </w:rPr>
      </w:pPr>
    </w:p>
    <w:p w14:paraId="260DABB6" w14:textId="75813B5B" w:rsidR="009925B9" w:rsidRDefault="009925B9" w:rsidP="00924ECF">
      <w:pPr>
        <w:rPr>
          <w:sz w:val="24"/>
          <w:szCs w:val="24"/>
        </w:rPr>
      </w:pPr>
    </w:p>
    <w:p w14:paraId="79CF14E1" w14:textId="5F7BB78C" w:rsidR="009925B9" w:rsidRDefault="009925B9" w:rsidP="00924ECF">
      <w:pPr>
        <w:rPr>
          <w:sz w:val="24"/>
          <w:szCs w:val="24"/>
        </w:rPr>
      </w:pPr>
    </w:p>
    <w:p w14:paraId="283D6069" w14:textId="77777777" w:rsidR="00421948" w:rsidRDefault="00421948" w:rsidP="00924ECF">
      <w:pPr>
        <w:rPr>
          <w:sz w:val="24"/>
          <w:szCs w:val="24"/>
        </w:rPr>
      </w:pPr>
    </w:p>
    <w:p w14:paraId="7177A89B" w14:textId="168C35C7" w:rsidR="009925B9" w:rsidRDefault="009925B9" w:rsidP="00924ECF">
      <w:pPr>
        <w:rPr>
          <w:sz w:val="24"/>
          <w:szCs w:val="24"/>
        </w:rPr>
      </w:pPr>
    </w:p>
    <w:p w14:paraId="0B0D0B31" w14:textId="6D98F1A3" w:rsidR="009925B9" w:rsidRDefault="009925B9" w:rsidP="009925B9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Sample run </w:t>
      </w:r>
      <w:r w:rsidR="00AE1C59">
        <w:rPr>
          <w:sz w:val="24"/>
          <w:szCs w:val="24"/>
        </w:rPr>
        <w:t>5</w:t>
      </w:r>
      <w:bookmarkStart w:id="14" w:name="_GoBack"/>
      <w:bookmarkEnd w:id="14"/>
      <w:r>
        <w:rPr>
          <w:sz w:val="24"/>
          <w:szCs w:val="24"/>
        </w:rPr>
        <w:t>:</w:t>
      </w:r>
    </w:p>
    <w:p w14:paraId="0E730795" w14:textId="211DFD1F" w:rsidR="009925B9" w:rsidRDefault="009925B9" w:rsidP="009925B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Output sample rate = </w:t>
      </w:r>
      <w:r w:rsidR="009A6780">
        <w:rPr>
          <w:sz w:val="24"/>
          <w:szCs w:val="24"/>
        </w:rPr>
        <w:t>132000</w:t>
      </w:r>
    </w:p>
    <w:p w14:paraId="6DF69C1E" w14:textId="77777777" w:rsidR="009925B9" w:rsidRPr="007F6AE1" w:rsidRDefault="009925B9" w:rsidP="009925B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IIR Filter</w:t>
      </w:r>
    </w:p>
    <w:p w14:paraId="28D0258F" w14:textId="50F98FDD" w:rsidR="009925B9" w:rsidRDefault="007E3DAA" w:rsidP="009925B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10EB47" wp14:editId="334D7EAE">
            <wp:extent cx="6858000" cy="54038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9FC3" w14:textId="511A45A2" w:rsidR="009925B9" w:rsidRDefault="009925B9" w:rsidP="009925B9">
      <w:pPr>
        <w:rPr>
          <w:sz w:val="24"/>
          <w:szCs w:val="24"/>
        </w:rPr>
      </w:pPr>
    </w:p>
    <w:p w14:paraId="77EE3E6D" w14:textId="09DDCEFE" w:rsidR="005D3206" w:rsidRDefault="005D3206" w:rsidP="009925B9">
      <w:pPr>
        <w:rPr>
          <w:sz w:val="24"/>
          <w:szCs w:val="24"/>
        </w:rPr>
      </w:pPr>
    </w:p>
    <w:p w14:paraId="1D5A8F43" w14:textId="3636BE87" w:rsidR="005D3206" w:rsidRDefault="005D3206" w:rsidP="009925B9">
      <w:pPr>
        <w:rPr>
          <w:sz w:val="24"/>
          <w:szCs w:val="24"/>
        </w:rPr>
      </w:pPr>
    </w:p>
    <w:p w14:paraId="6D381BEE" w14:textId="1C945FF7" w:rsidR="005D3206" w:rsidRDefault="005D3206" w:rsidP="009925B9">
      <w:pPr>
        <w:rPr>
          <w:sz w:val="24"/>
          <w:szCs w:val="24"/>
        </w:rPr>
      </w:pPr>
    </w:p>
    <w:p w14:paraId="03324CCB" w14:textId="3BB8B4DB" w:rsidR="005D3206" w:rsidRDefault="005D3206" w:rsidP="009925B9">
      <w:pPr>
        <w:rPr>
          <w:sz w:val="24"/>
          <w:szCs w:val="24"/>
        </w:rPr>
      </w:pPr>
    </w:p>
    <w:p w14:paraId="37FEF660" w14:textId="4B3E8FED" w:rsidR="005D3206" w:rsidRDefault="005D3206" w:rsidP="009925B9">
      <w:pPr>
        <w:rPr>
          <w:sz w:val="24"/>
          <w:szCs w:val="24"/>
        </w:rPr>
      </w:pPr>
    </w:p>
    <w:p w14:paraId="752D1BF9" w14:textId="55A85ADC" w:rsidR="005D3206" w:rsidRDefault="005D3206" w:rsidP="009925B9">
      <w:pPr>
        <w:rPr>
          <w:sz w:val="24"/>
          <w:szCs w:val="24"/>
        </w:rPr>
      </w:pPr>
    </w:p>
    <w:p w14:paraId="36B28509" w14:textId="77777777" w:rsidR="00421948" w:rsidRDefault="00421948" w:rsidP="009925B9">
      <w:pPr>
        <w:rPr>
          <w:sz w:val="24"/>
          <w:szCs w:val="24"/>
        </w:rPr>
      </w:pPr>
    </w:p>
    <w:p w14:paraId="37C67C62" w14:textId="321E7B73" w:rsidR="005D3206" w:rsidRDefault="005D3206" w:rsidP="005D3206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Original </w:t>
      </w:r>
      <w:r w:rsidR="00C95ACD">
        <w:rPr>
          <w:sz w:val="24"/>
          <w:szCs w:val="24"/>
        </w:rPr>
        <w:t>s</w:t>
      </w:r>
      <w:r>
        <w:rPr>
          <w:sz w:val="24"/>
          <w:szCs w:val="24"/>
        </w:rPr>
        <w:t>ignal</w:t>
      </w:r>
    </w:p>
    <w:p w14:paraId="5C4C6C0E" w14:textId="1B624CE7" w:rsidR="005D3206" w:rsidRPr="005D3206" w:rsidRDefault="005D3206" w:rsidP="005D32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2D0692" wp14:editId="2ACD7B02">
            <wp:extent cx="6858000" cy="5403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DA40" w14:textId="75D833A7" w:rsidR="009925B9" w:rsidRDefault="009925B9" w:rsidP="009925B9">
      <w:pPr>
        <w:rPr>
          <w:sz w:val="24"/>
          <w:szCs w:val="24"/>
        </w:rPr>
      </w:pPr>
    </w:p>
    <w:p w14:paraId="02427D17" w14:textId="4BC592BA" w:rsidR="00F458FF" w:rsidRDefault="00F458FF" w:rsidP="009925B9">
      <w:pPr>
        <w:rPr>
          <w:sz w:val="24"/>
          <w:szCs w:val="24"/>
        </w:rPr>
      </w:pPr>
    </w:p>
    <w:p w14:paraId="759ACC53" w14:textId="4E9D8C6E" w:rsidR="00F458FF" w:rsidRDefault="00F458FF" w:rsidP="009925B9">
      <w:pPr>
        <w:rPr>
          <w:sz w:val="24"/>
          <w:szCs w:val="24"/>
        </w:rPr>
      </w:pPr>
    </w:p>
    <w:p w14:paraId="0D21309B" w14:textId="4D525937" w:rsidR="00F458FF" w:rsidRDefault="00F458FF" w:rsidP="009925B9">
      <w:pPr>
        <w:rPr>
          <w:sz w:val="24"/>
          <w:szCs w:val="24"/>
        </w:rPr>
      </w:pPr>
    </w:p>
    <w:p w14:paraId="6B356194" w14:textId="79ED595B" w:rsidR="00F458FF" w:rsidRDefault="00F458FF" w:rsidP="009925B9">
      <w:pPr>
        <w:rPr>
          <w:sz w:val="24"/>
          <w:szCs w:val="24"/>
        </w:rPr>
      </w:pPr>
    </w:p>
    <w:p w14:paraId="2189FC29" w14:textId="459B6D5D" w:rsidR="00F458FF" w:rsidRDefault="00F458FF" w:rsidP="009925B9">
      <w:pPr>
        <w:rPr>
          <w:sz w:val="24"/>
          <w:szCs w:val="24"/>
        </w:rPr>
      </w:pPr>
    </w:p>
    <w:p w14:paraId="76BF52A9" w14:textId="24D32158" w:rsidR="00F458FF" w:rsidRDefault="00F458FF" w:rsidP="009925B9">
      <w:pPr>
        <w:rPr>
          <w:sz w:val="24"/>
          <w:szCs w:val="24"/>
        </w:rPr>
      </w:pPr>
    </w:p>
    <w:p w14:paraId="52B301DD" w14:textId="385B4D68" w:rsidR="00F458FF" w:rsidRDefault="00F458FF" w:rsidP="009925B9">
      <w:pPr>
        <w:rPr>
          <w:sz w:val="24"/>
          <w:szCs w:val="24"/>
        </w:rPr>
      </w:pPr>
    </w:p>
    <w:p w14:paraId="2022A058" w14:textId="79A67F4F" w:rsidR="00F458FF" w:rsidRDefault="00F458FF" w:rsidP="009925B9">
      <w:pPr>
        <w:rPr>
          <w:sz w:val="24"/>
          <w:szCs w:val="24"/>
        </w:rPr>
      </w:pPr>
    </w:p>
    <w:p w14:paraId="036F0020" w14:textId="77777777" w:rsidR="00421948" w:rsidRDefault="00421948" w:rsidP="009925B9">
      <w:pPr>
        <w:rPr>
          <w:sz w:val="24"/>
          <w:szCs w:val="24"/>
        </w:rPr>
      </w:pPr>
    </w:p>
    <w:p w14:paraId="77085843" w14:textId="0AC70F9F" w:rsidR="00F458FF" w:rsidRDefault="00F458FF" w:rsidP="00F458FF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Composite signal</w:t>
      </w:r>
    </w:p>
    <w:p w14:paraId="11AF07F4" w14:textId="7C3EA29F" w:rsidR="00F458FF" w:rsidRPr="00F458FF" w:rsidRDefault="00F458FF" w:rsidP="00F458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F1B563" wp14:editId="60EB8A8B">
            <wp:extent cx="6858000" cy="54038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9DFE" w14:textId="77777777" w:rsidR="009925B9" w:rsidRDefault="009925B9" w:rsidP="009925B9">
      <w:pPr>
        <w:rPr>
          <w:sz w:val="24"/>
          <w:szCs w:val="24"/>
        </w:rPr>
      </w:pPr>
    </w:p>
    <w:p w14:paraId="2CAD03D3" w14:textId="77777777" w:rsidR="009925B9" w:rsidRDefault="009925B9" w:rsidP="009925B9">
      <w:pPr>
        <w:rPr>
          <w:sz w:val="24"/>
          <w:szCs w:val="24"/>
        </w:rPr>
      </w:pPr>
    </w:p>
    <w:p w14:paraId="1BF7C353" w14:textId="77777777" w:rsidR="009925B9" w:rsidRPr="00924ECF" w:rsidRDefault="009925B9" w:rsidP="00924ECF">
      <w:pPr>
        <w:rPr>
          <w:sz w:val="24"/>
          <w:szCs w:val="24"/>
        </w:rPr>
      </w:pPr>
    </w:p>
    <w:sectPr w:rsidR="009925B9" w:rsidRPr="00924ECF" w:rsidSect="005604B4">
      <w:footerReference w:type="default" r:id="rId78"/>
      <w:pgSz w:w="12240" w:h="15840"/>
      <w:pgMar w:top="1080" w:right="720" w:bottom="108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535E4" w14:textId="77777777" w:rsidR="007846E4" w:rsidRDefault="007846E4">
      <w:pPr>
        <w:spacing w:before="0" w:after="0" w:line="240" w:lineRule="auto"/>
      </w:pPr>
      <w:r>
        <w:separator/>
      </w:r>
    </w:p>
  </w:endnote>
  <w:endnote w:type="continuationSeparator" w:id="0">
    <w:p w14:paraId="05320EB2" w14:textId="77777777" w:rsidR="007846E4" w:rsidRDefault="007846E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EB895" w14:textId="7B6A5163" w:rsidR="00A42FDB" w:rsidRDefault="00DC6C68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A37F45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914E2A" w14:textId="77777777" w:rsidR="007846E4" w:rsidRDefault="007846E4">
      <w:pPr>
        <w:spacing w:before="0" w:after="0" w:line="240" w:lineRule="auto"/>
      </w:pPr>
      <w:r>
        <w:separator/>
      </w:r>
    </w:p>
  </w:footnote>
  <w:footnote w:type="continuationSeparator" w:id="0">
    <w:p w14:paraId="25E762FD" w14:textId="77777777" w:rsidR="007846E4" w:rsidRDefault="007846E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02AC4"/>
    <w:multiLevelType w:val="hybridMultilevel"/>
    <w:tmpl w:val="81B8DD8E"/>
    <w:lvl w:ilvl="0" w:tplc="6478E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F06C28"/>
    <w:multiLevelType w:val="hybridMultilevel"/>
    <w:tmpl w:val="1EA27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D4436"/>
    <w:multiLevelType w:val="hybridMultilevel"/>
    <w:tmpl w:val="DE82C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30441"/>
    <w:multiLevelType w:val="hybridMultilevel"/>
    <w:tmpl w:val="1D222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A1FC3"/>
    <w:multiLevelType w:val="hybridMultilevel"/>
    <w:tmpl w:val="ACB88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7278F"/>
    <w:multiLevelType w:val="hybridMultilevel"/>
    <w:tmpl w:val="920ECAE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3B1F60"/>
    <w:multiLevelType w:val="hybridMultilevel"/>
    <w:tmpl w:val="694E6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547BB"/>
    <w:multiLevelType w:val="hybridMultilevel"/>
    <w:tmpl w:val="0CBCFF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2852E15"/>
    <w:multiLevelType w:val="hybridMultilevel"/>
    <w:tmpl w:val="8D20A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B3AE7"/>
    <w:multiLevelType w:val="hybridMultilevel"/>
    <w:tmpl w:val="CC043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F78E2"/>
    <w:multiLevelType w:val="hybridMultilevel"/>
    <w:tmpl w:val="84761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9D60A6"/>
    <w:multiLevelType w:val="hybridMultilevel"/>
    <w:tmpl w:val="2C5C4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C4849"/>
    <w:multiLevelType w:val="hybridMultilevel"/>
    <w:tmpl w:val="63B0BB78"/>
    <w:lvl w:ilvl="0" w:tplc="6390F2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CE252B"/>
    <w:multiLevelType w:val="hybridMultilevel"/>
    <w:tmpl w:val="974A5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358BB"/>
    <w:multiLevelType w:val="hybridMultilevel"/>
    <w:tmpl w:val="EC122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E10A49"/>
    <w:multiLevelType w:val="hybridMultilevel"/>
    <w:tmpl w:val="A102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0E3222"/>
    <w:multiLevelType w:val="hybridMultilevel"/>
    <w:tmpl w:val="A49CA7F0"/>
    <w:lvl w:ilvl="0" w:tplc="BAE2158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C76D47"/>
    <w:multiLevelType w:val="hybridMultilevel"/>
    <w:tmpl w:val="FE5CD3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FC776CD"/>
    <w:multiLevelType w:val="hybridMultilevel"/>
    <w:tmpl w:val="C36ED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56063"/>
    <w:multiLevelType w:val="hybridMultilevel"/>
    <w:tmpl w:val="8E98E44A"/>
    <w:lvl w:ilvl="0" w:tplc="6478E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416418B"/>
    <w:multiLevelType w:val="hybridMultilevel"/>
    <w:tmpl w:val="694E6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99566B"/>
    <w:multiLevelType w:val="hybridMultilevel"/>
    <w:tmpl w:val="DBEA5724"/>
    <w:lvl w:ilvl="0" w:tplc="29F029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DF60DF6"/>
    <w:multiLevelType w:val="hybridMultilevel"/>
    <w:tmpl w:val="34F29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B54AA"/>
    <w:multiLevelType w:val="hybridMultilevel"/>
    <w:tmpl w:val="4D80B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5"/>
  </w:num>
  <w:num w:numId="4">
    <w:abstractNumId w:val="16"/>
  </w:num>
  <w:num w:numId="5">
    <w:abstractNumId w:val="2"/>
  </w:num>
  <w:num w:numId="6">
    <w:abstractNumId w:val="12"/>
  </w:num>
  <w:num w:numId="7">
    <w:abstractNumId w:val="3"/>
  </w:num>
  <w:num w:numId="8">
    <w:abstractNumId w:val="0"/>
  </w:num>
  <w:num w:numId="9">
    <w:abstractNumId w:val="19"/>
  </w:num>
  <w:num w:numId="10">
    <w:abstractNumId w:val="21"/>
  </w:num>
  <w:num w:numId="11">
    <w:abstractNumId w:val="8"/>
  </w:num>
  <w:num w:numId="12">
    <w:abstractNumId w:val="14"/>
  </w:num>
  <w:num w:numId="13">
    <w:abstractNumId w:val="7"/>
  </w:num>
  <w:num w:numId="14">
    <w:abstractNumId w:val="18"/>
  </w:num>
  <w:num w:numId="15">
    <w:abstractNumId w:val="17"/>
  </w:num>
  <w:num w:numId="16">
    <w:abstractNumId w:val="15"/>
  </w:num>
  <w:num w:numId="17">
    <w:abstractNumId w:val="13"/>
  </w:num>
  <w:num w:numId="18">
    <w:abstractNumId w:val="1"/>
  </w:num>
  <w:num w:numId="19">
    <w:abstractNumId w:val="10"/>
  </w:num>
  <w:num w:numId="20">
    <w:abstractNumId w:val="4"/>
  </w:num>
  <w:num w:numId="21">
    <w:abstractNumId w:val="22"/>
  </w:num>
  <w:num w:numId="22">
    <w:abstractNumId w:val="9"/>
  </w:num>
  <w:num w:numId="23">
    <w:abstractNumId w:val="23"/>
  </w:num>
  <w:num w:numId="24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5AF"/>
    <w:rsid w:val="000002D7"/>
    <w:rsid w:val="000019F0"/>
    <w:rsid w:val="00001E43"/>
    <w:rsid w:val="00003794"/>
    <w:rsid w:val="00003F6B"/>
    <w:rsid w:val="00011140"/>
    <w:rsid w:val="00011700"/>
    <w:rsid w:val="000153E2"/>
    <w:rsid w:val="00017312"/>
    <w:rsid w:val="000229FE"/>
    <w:rsid w:val="00023411"/>
    <w:rsid w:val="00026C76"/>
    <w:rsid w:val="00033C58"/>
    <w:rsid w:val="000409DB"/>
    <w:rsid w:val="000417B7"/>
    <w:rsid w:val="00042B52"/>
    <w:rsid w:val="00046767"/>
    <w:rsid w:val="0005223D"/>
    <w:rsid w:val="00055D0C"/>
    <w:rsid w:val="000574D0"/>
    <w:rsid w:val="00060038"/>
    <w:rsid w:val="00064FAB"/>
    <w:rsid w:val="00065ACF"/>
    <w:rsid w:val="000701B5"/>
    <w:rsid w:val="00071EF9"/>
    <w:rsid w:val="00073425"/>
    <w:rsid w:val="00077F1F"/>
    <w:rsid w:val="000815EA"/>
    <w:rsid w:val="00082740"/>
    <w:rsid w:val="00084EC7"/>
    <w:rsid w:val="00087659"/>
    <w:rsid w:val="00092F1F"/>
    <w:rsid w:val="00096EEE"/>
    <w:rsid w:val="00097AC7"/>
    <w:rsid w:val="000A561C"/>
    <w:rsid w:val="000B3B66"/>
    <w:rsid w:val="000B66C0"/>
    <w:rsid w:val="000C04B7"/>
    <w:rsid w:val="000C25CE"/>
    <w:rsid w:val="000C4A66"/>
    <w:rsid w:val="000C63C9"/>
    <w:rsid w:val="000C7B3E"/>
    <w:rsid w:val="000C7F12"/>
    <w:rsid w:val="000D050A"/>
    <w:rsid w:val="000D6640"/>
    <w:rsid w:val="000D752B"/>
    <w:rsid w:val="000D7536"/>
    <w:rsid w:val="000E0C34"/>
    <w:rsid w:val="000E1C5B"/>
    <w:rsid w:val="000E29E2"/>
    <w:rsid w:val="000F032B"/>
    <w:rsid w:val="000F25E2"/>
    <w:rsid w:val="000F74AD"/>
    <w:rsid w:val="000F74CE"/>
    <w:rsid w:val="00101125"/>
    <w:rsid w:val="00102B27"/>
    <w:rsid w:val="00103798"/>
    <w:rsid w:val="0011122D"/>
    <w:rsid w:val="001120B6"/>
    <w:rsid w:val="001128F7"/>
    <w:rsid w:val="0011582F"/>
    <w:rsid w:val="00120E92"/>
    <w:rsid w:val="00130593"/>
    <w:rsid w:val="001368EA"/>
    <w:rsid w:val="0014501F"/>
    <w:rsid w:val="001525DA"/>
    <w:rsid w:val="00157C2A"/>
    <w:rsid w:val="00160060"/>
    <w:rsid w:val="00161AAB"/>
    <w:rsid w:val="001639E1"/>
    <w:rsid w:val="00164A4F"/>
    <w:rsid w:val="00165980"/>
    <w:rsid w:val="001674F6"/>
    <w:rsid w:val="00171832"/>
    <w:rsid w:val="0017483D"/>
    <w:rsid w:val="00175B32"/>
    <w:rsid w:val="00175BAB"/>
    <w:rsid w:val="00184AF3"/>
    <w:rsid w:val="00186106"/>
    <w:rsid w:val="0018622E"/>
    <w:rsid w:val="00186479"/>
    <w:rsid w:val="001934CF"/>
    <w:rsid w:val="00195979"/>
    <w:rsid w:val="00195CEE"/>
    <w:rsid w:val="001A346A"/>
    <w:rsid w:val="001B209D"/>
    <w:rsid w:val="001B45ED"/>
    <w:rsid w:val="001C08DF"/>
    <w:rsid w:val="001C1394"/>
    <w:rsid w:val="001C4D62"/>
    <w:rsid w:val="001C4DAB"/>
    <w:rsid w:val="001C6017"/>
    <w:rsid w:val="001D234B"/>
    <w:rsid w:val="001D57D7"/>
    <w:rsid w:val="001E02BB"/>
    <w:rsid w:val="001E0D3E"/>
    <w:rsid w:val="001E0F6F"/>
    <w:rsid w:val="001E75F5"/>
    <w:rsid w:val="001F0B74"/>
    <w:rsid w:val="001F3626"/>
    <w:rsid w:val="001F4DEB"/>
    <w:rsid w:val="0020176B"/>
    <w:rsid w:val="0020442D"/>
    <w:rsid w:val="00206875"/>
    <w:rsid w:val="00212130"/>
    <w:rsid w:val="00223583"/>
    <w:rsid w:val="002244D7"/>
    <w:rsid w:val="002305FB"/>
    <w:rsid w:val="00232C23"/>
    <w:rsid w:val="0023325D"/>
    <w:rsid w:val="002347C9"/>
    <w:rsid w:val="00235079"/>
    <w:rsid w:val="002378F2"/>
    <w:rsid w:val="00240400"/>
    <w:rsid w:val="00244CAD"/>
    <w:rsid w:val="002450A3"/>
    <w:rsid w:val="002472D0"/>
    <w:rsid w:val="002513E5"/>
    <w:rsid w:val="00251C0B"/>
    <w:rsid w:val="0025335E"/>
    <w:rsid w:val="00254905"/>
    <w:rsid w:val="00254980"/>
    <w:rsid w:val="00256DCB"/>
    <w:rsid w:val="0026100E"/>
    <w:rsid w:val="00263EDB"/>
    <w:rsid w:val="00266D17"/>
    <w:rsid w:val="002717B0"/>
    <w:rsid w:val="00271A32"/>
    <w:rsid w:val="00276F09"/>
    <w:rsid w:val="0028613D"/>
    <w:rsid w:val="00286E16"/>
    <w:rsid w:val="00291E6A"/>
    <w:rsid w:val="00294DE3"/>
    <w:rsid w:val="002A7EFB"/>
    <w:rsid w:val="002B0CBB"/>
    <w:rsid w:val="002B1D79"/>
    <w:rsid w:val="002B64C6"/>
    <w:rsid w:val="002B6984"/>
    <w:rsid w:val="002C0AED"/>
    <w:rsid w:val="002C3487"/>
    <w:rsid w:val="002C50EB"/>
    <w:rsid w:val="002C56F7"/>
    <w:rsid w:val="002C73A9"/>
    <w:rsid w:val="002C7E9A"/>
    <w:rsid w:val="002D1F36"/>
    <w:rsid w:val="002D5398"/>
    <w:rsid w:val="002E02DE"/>
    <w:rsid w:val="002E0B45"/>
    <w:rsid w:val="002E1FF2"/>
    <w:rsid w:val="002E3D06"/>
    <w:rsid w:val="002E5956"/>
    <w:rsid w:val="002F127D"/>
    <w:rsid w:val="002F13BA"/>
    <w:rsid w:val="002F3E7E"/>
    <w:rsid w:val="002F5DB9"/>
    <w:rsid w:val="002F63B4"/>
    <w:rsid w:val="00300081"/>
    <w:rsid w:val="003006D5"/>
    <w:rsid w:val="00303385"/>
    <w:rsid w:val="0030543B"/>
    <w:rsid w:val="00307518"/>
    <w:rsid w:val="00307D61"/>
    <w:rsid w:val="003138AB"/>
    <w:rsid w:val="00314384"/>
    <w:rsid w:val="00317BD8"/>
    <w:rsid w:val="00317D31"/>
    <w:rsid w:val="003215E3"/>
    <w:rsid w:val="00326659"/>
    <w:rsid w:val="00326947"/>
    <w:rsid w:val="00334591"/>
    <w:rsid w:val="00342BF0"/>
    <w:rsid w:val="00345A52"/>
    <w:rsid w:val="00346DA5"/>
    <w:rsid w:val="00350823"/>
    <w:rsid w:val="00352848"/>
    <w:rsid w:val="00352985"/>
    <w:rsid w:val="00355781"/>
    <w:rsid w:val="00361356"/>
    <w:rsid w:val="0036164E"/>
    <w:rsid w:val="00373CE5"/>
    <w:rsid w:val="003846E7"/>
    <w:rsid w:val="00391DB7"/>
    <w:rsid w:val="00393716"/>
    <w:rsid w:val="003A0CED"/>
    <w:rsid w:val="003A12BA"/>
    <w:rsid w:val="003A17D2"/>
    <w:rsid w:val="003A18F9"/>
    <w:rsid w:val="003A2AD6"/>
    <w:rsid w:val="003A3680"/>
    <w:rsid w:val="003A6467"/>
    <w:rsid w:val="003B7B42"/>
    <w:rsid w:val="003B7B5C"/>
    <w:rsid w:val="003C1BD2"/>
    <w:rsid w:val="003C2BA9"/>
    <w:rsid w:val="003C308D"/>
    <w:rsid w:val="003C3096"/>
    <w:rsid w:val="003D0215"/>
    <w:rsid w:val="003D02DA"/>
    <w:rsid w:val="003D0C71"/>
    <w:rsid w:val="003D0CC9"/>
    <w:rsid w:val="003D2CCF"/>
    <w:rsid w:val="003D527B"/>
    <w:rsid w:val="003D57FD"/>
    <w:rsid w:val="003E02D1"/>
    <w:rsid w:val="003F048F"/>
    <w:rsid w:val="003F1E94"/>
    <w:rsid w:val="003F2B2D"/>
    <w:rsid w:val="003F2E2C"/>
    <w:rsid w:val="003F4456"/>
    <w:rsid w:val="003F69E4"/>
    <w:rsid w:val="004056A0"/>
    <w:rsid w:val="00405CE0"/>
    <w:rsid w:val="00406119"/>
    <w:rsid w:val="004070D5"/>
    <w:rsid w:val="0041115E"/>
    <w:rsid w:val="0041578F"/>
    <w:rsid w:val="00421948"/>
    <w:rsid w:val="004221FB"/>
    <w:rsid w:val="00423B29"/>
    <w:rsid w:val="00425912"/>
    <w:rsid w:val="00425EEC"/>
    <w:rsid w:val="00427D58"/>
    <w:rsid w:val="004301E7"/>
    <w:rsid w:val="004323C1"/>
    <w:rsid w:val="0044068F"/>
    <w:rsid w:val="004424BB"/>
    <w:rsid w:val="00444790"/>
    <w:rsid w:val="00455CCD"/>
    <w:rsid w:val="00457448"/>
    <w:rsid w:val="0045773B"/>
    <w:rsid w:val="004604AE"/>
    <w:rsid w:val="004667D1"/>
    <w:rsid w:val="004667EB"/>
    <w:rsid w:val="004672B7"/>
    <w:rsid w:val="00467C38"/>
    <w:rsid w:val="004733A6"/>
    <w:rsid w:val="00473DAC"/>
    <w:rsid w:val="00475A5D"/>
    <w:rsid w:val="00475B50"/>
    <w:rsid w:val="00481559"/>
    <w:rsid w:val="004818E3"/>
    <w:rsid w:val="00485DD9"/>
    <w:rsid w:val="00487486"/>
    <w:rsid w:val="00487DAA"/>
    <w:rsid w:val="00490883"/>
    <w:rsid w:val="00491943"/>
    <w:rsid w:val="00493BF9"/>
    <w:rsid w:val="00496FB0"/>
    <w:rsid w:val="004971B3"/>
    <w:rsid w:val="004A47FA"/>
    <w:rsid w:val="004A6BA0"/>
    <w:rsid w:val="004A76C8"/>
    <w:rsid w:val="004B25D5"/>
    <w:rsid w:val="004B35FF"/>
    <w:rsid w:val="004B43E9"/>
    <w:rsid w:val="004B4915"/>
    <w:rsid w:val="004C1454"/>
    <w:rsid w:val="004C1C7B"/>
    <w:rsid w:val="004C48FD"/>
    <w:rsid w:val="004C5F86"/>
    <w:rsid w:val="004C6468"/>
    <w:rsid w:val="004C70C6"/>
    <w:rsid w:val="004D7591"/>
    <w:rsid w:val="004E475C"/>
    <w:rsid w:val="004E658B"/>
    <w:rsid w:val="004E667D"/>
    <w:rsid w:val="004E79C9"/>
    <w:rsid w:val="00501A7A"/>
    <w:rsid w:val="005051CC"/>
    <w:rsid w:val="0050569E"/>
    <w:rsid w:val="0051112C"/>
    <w:rsid w:val="00511199"/>
    <w:rsid w:val="0051157E"/>
    <w:rsid w:val="00513CEF"/>
    <w:rsid w:val="0051430B"/>
    <w:rsid w:val="005155A1"/>
    <w:rsid w:val="00523A61"/>
    <w:rsid w:val="005266DB"/>
    <w:rsid w:val="00526D6B"/>
    <w:rsid w:val="00530056"/>
    <w:rsid w:val="0053127E"/>
    <w:rsid w:val="00534623"/>
    <w:rsid w:val="005358BB"/>
    <w:rsid w:val="00535ED9"/>
    <w:rsid w:val="0053780F"/>
    <w:rsid w:val="00541B13"/>
    <w:rsid w:val="00543B96"/>
    <w:rsid w:val="00544E09"/>
    <w:rsid w:val="00547BE2"/>
    <w:rsid w:val="00550CD9"/>
    <w:rsid w:val="005517EC"/>
    <w:rsid w:val="00551B48"/>
    <w:rsid w:val="00552713"/>
    <w:rsid w:val="005542E7"/>
    <w:rsid w:val="00555FB5"/>
    <w:rsid w:val="0055687D"/>
    <w:rsid w:val="0055734A"/>
    <w:rsid w:val="00557F36"/>
    <w:rsid w:val="005604B4"/>
    <w:rsid w:val="00560A7A"/>
    <w:rsid w:val="0056505F"/>
    <w:rsid w:val="00567110"/>
    <w:rsid w:val="00570604"/>
    <w:rsid w:val="00571620"/>
    <w:rsid w:val="00572C29"/>
    <w:rsid w:val="00572C96"/>
    <w:rsid w:val="00573D9E"/>
    <w:rsid w:val="00574459"/>
    <w:rsid w:val="00576A71"/>
    <w:rsid w:val="005810B2"/>
    <w:rsid w:val="00581532"/>
    <w:rsid w:val="00583395"/>
    <w:rsid w:val="00584E09"/>
    <w:rsid w:val="00585553"/>
    <w:rsid w:val="00587356"/>
    <w:rsid w:val="00590157"/>
    <w:rsid w:val="00591AED"/>
    <w:rsid w:val="00593EC8"/>
    <w:rsid w:val="00594C03"/>
    <w:rsid w:val="005955DB"/>
    <w:rsid w:val="00596B0F"/>
    <w:rsid w:val="00596FAE"/>
    <w:rsid w:val="005A33AE"/>
    <w:rsid w:val="005A3A11"/>
    <w:rsid w:val="005A4537"/>
    <w:rsid w:val="005A5153"/>
    <w:rsid w:val="005A6BB6"/>
    <w:rsid w:val="005B0351"/>
    <w:rsid w:val="005B217A"/>
    <w:rsid w:val="005B29A1"/>
    <w:rsid w:val="005B2D81"/>
    <w:rsid w:val="005B4546"/>
    <w:rsid w:val="005B58CD"/>
    <w:rsid w:val="005B6142"/>
    <w:rsid w:val="005B74DD"/>
    <w:rsid w:val="005C1B5F"/>
    <w:rsid w:val="005C41DD"/>
    <w:rsid w:val="005C525E"/>
    <w:rsid w:val="005C72CA"/>
    <w:rsid w:val="005C7CE6"/>
    <w:rsid w:val="005D0F6D"/>
    <w:rsid w:val="005D25A9"/>
    <w:rsid w:val="005D3206"/>
    <w:rsid w:val="005D7A9E"/>
    <w:rsid w:val="005D7F00"/>
    <w:rsid w:val="005E0A29"/>
    <w:rsid w:val="005E0B9B"/>
    <w:rsid w:val="005E31CC"/>
    <w:rsid w:val="005E51C4"/>
    <w:rsid w:val="005E5954"/>
    <w:rsid w:val="005F0B34"/>
    <w:rsid w:val="005F3AA7"/>
    <w:rsid w:val="005F3FC8"/>
    <w:rsid w:val="00600CE4"/>
    <w:rsid w:val="0060283B"/>
    <w:rsid w:val="00607B35"/>
    <w:rsid w:val="00610432"/>
    <w:rsid w:val="0061057D"/>
    <w:rsid w:val="00610A8A"/>
    <w:rsid w:val="00613407"/>
    <w:rsid w:val="0061372D"/>
    <w:rsid w:val="00615500"/>
    <w:rsid w:val="00615C24"/>
    <w:rsid w:val="006203B4"/>
    <w:rsid w:val="00620D70"/>
    <w:rsid w:val="00622248"/>
    <w:rsid w:val="006239C9"/>
    <w:rsid w:val="00624465"/>
    <w:rsid w:val="00625AD8"/>
    <w:rsid w:val="00626BFE"/>
    <w:rsid w:val="00630733"/>
    <w:rsid w:val="006314A8"/>
    <w:rsid w:val="00632B9A"/>
    <w:rsid w:val="00632BE5"/>
    <w:rsid w:val="00646144"/>
    <w:rsid w:val="00647F7D"/>
    <w:rsid w:val="00650A2C"/>
    <w:rsid w:val="006574DD"/>
    <w:rsid w:val="00662BDF"/>
    <w:rsid w:val="00663D6A"/>
    <w:rsid w:val="00670623"/>
    <w:rsid w:val="006709F5"/>
    <w:rsid w:val="00671820"/>
    <w:rsid w:val="006727BE"/>
    <w:rsid w:val="00674429"/>
    <w:rsid w:val="00676E5A"/>
    <w:rsid w:val="00682019"/>
    <w:rsid w:val="0068206D"/>
    <w:rsid w:val="00684E5B"/>
    <w:rsid w:val="00693166"/>
    <w:rsid w:val="00694F46"/>
    <w:rsid w:val="00696263"/>
    <w:rsid w:val="006A0831"/>
    <w:rsid w:val="006A3BAB"/>
    <w:rsid w:val="006A581F"/>
    <w:rsid w:val="006A5B17"/>
    <w:rsid w:val="006A60C3"/>
    <w:rsid w:val="006A644C"/>
    <w:rsid w:val="006B03D5"/>
    <w:rsid w:val="006B4434"/>
    <w:rsid w:val="006B7544"/>
    <w:rsid w:val="006C4C8B"/>
    <w:rsid w:val="006C52DA"/>
    <w:rsid w:val="006C761C"/>
    <w:rsid w:val="006D0E07"/>
    <w:rsid w:val="006D2D3D"/>
    <w:rsid w:val="006D50CE"/>
    <w:rsid w:val="006D7918"/>
    <w:rsid w:val="006E2FC9"/>
    <w:rsid w:val="006E4472"/>
    <w:rsid w:val="006E48EB"/>
    <w:rsid w:val="006F07B0"/>
    <w:rsid w:val="006F251C"/>
    <w:rsid w:val="007000BE"/>
    <w:rsid w:val="00710A3C"/>
    <w:rsid w:val="0071198D"/>
    <w:rsid w:val="007135F9"/>
    <w:rsid w:val="00714D97"/>
    <w:rsid w:val="007157FD"/>
    <w:rsid w:val="007161CD"/>
    <w:rsid w:val="00717931"/>
    <w:rsid w:val="00717D62"/>
    <w:rsid w:val="00724E6D"/>
    <w:rsid w:val="00730F1A"/>
    <w:rsid w:val="0073152D"/>
    <w:rsid w:val="007318BF"/>
    <w:rsid w:val="007341EC"/>
    <w:rsid w:val="007367F5"/>
    <w:rsid w:val="0074024C"/>
    <w:rsid w:val="00740DD1"/>
    <w:rsid w:val="0074110B"/>
    <w:rsid w:val="00742514"/>
    <w:rsid w:val="00744204"/>
    <w:rsid w:val="007444B0"/>
    <w:rsid w:val="00746515"/>
    <w:rsid w:val="00753639"/>
    <w:rsid w:val="0075492E"/>
    <w:rsid w:val="0075670E"/>
    <w:rsid w:val="0076294D"/>
    <w:rsid w:val="00764203"/>
    <w:rsid w:val="00766A27"/>
    <w:rsid w:val="007719FD"/>
    <w:rsid w:val="00773988"/>
    <w:rsid w:val="00773E98"/>
    <w:rsid w:val="0077455F"/>
    <w:rsid w:val="007747BA"/>
    <w:rsid w:val="007754EC"/>
    <w:rsid w:val="00781FAE"/>
    <w:rsid w:val="007846E4"/>
    <w:rsid w:val="00784881"/>
    <w:rsid w:val="007922C2"/>
    <w:rsid w:val="00792864"/>
    <w:rsid w:val="00792FEF"/>
    <w:rsid w:val="007939D2"/>
    <w:rsid w:val="00793ECF"/>
    <w:rsid w:val="00794A2F"/>
    <w:rsid w:val="00794F76"/>
    <w:rsid w:val="00795077"/>
    <w:rsid w:val="007960C9"/>
    <w:rsid w:val="007A4504"/>
    <w:rsid w:val="007A5508"/>
    <w:rsid w:val="007A5C57"/>
    <w:rsid w:val="007B6BD9"/>
    <w:rsid w:val="007C00CD"/>
    <w:rsid w:val="007C0148"/>
    <w:rsid w:val="007C06E4"/>
    <w:rsid w:val="007C3C53"/>
    <w:rsid w:val="007D48BE"/>
    <w:rsid w:val="007D5496"/>
    <w:rsid w:val="007E2F8B"/>
    <w:rsid w:val="007E3675"/>
    <w:rsid w:val="007E3DAA"/>
    <w:rsid w:val="007E70F3"/>
    <w:rsid w:val="007F23B0"/>
    <w:rsid w:val="007F6AE1"/>
    <w:rsid w:val="007F7703"/>
    <w:rsid w:val="008021CD"/>
    <w:rsid w:val="00816E9A"/>
    <w:rsid w:val="00817A70"/>
    <w:rsid w:val="0082402F"/>
    <w:rsid w:val="0082464C"/>
    <w:rsid w:val="00826B44"/>
    <w:rsid w:val="00830DC6"/>
    <w:rsid w:val="008322D6"/>
    <w:rsid w:val="008324B1"/>
    <w:rsid w:val="00833A3B"/>
    <w:rsid w:val="00835355"/>
    <w:rsid w:val="00836D18"/>
    <w:rsid w:val="00841D56"/>
    <w:rsid w:val="00843145"/>
    <w:rsid w:val="0084343C"/>
    <w:rsid w:val="0084355C"/>
    <w:rsid w:val="00844B45"/>
    <w:rsid w:val="008461A9"/>
    <w:rsid w:val="00851636"/>
    <w:rsid w:val="00853878"/>
    <w:rsid w:val="00854BF2"/>
    <w:rsid w:val="008558B3"/>
    <w:rsid w:val="008559D6"/>
    <w:rsid w:val="008572E9"/>
    <w:rsid w:val="008575C5"/>
    <w:rsid w:val="0085761B"/>
    <w:rsid w:val="00860C9D"/>
    <w:rsid w:val="00863557"/>
    <w:rsid w:val="00865A55"/>
    <w:rsid w:val="00865E94"/>
    <w:rsid w:val="0086717F"/>
    <w:rsid w:val="00871FD2"/>
    <w:rsid w:val="00873088"/>
    <w:rsid w:val="00873DB0"/>
    <w:rsid w:val="0087676F"/>
    <w:rsid w:val="00880514"/>
    <w:rsid w:val="008809D6"/>
    <w:rsid w:val="008869E5"/>
    <w:rsid w:val="00892DE3"/>
    <w:rsid w:val="00893686"/>
    <w:rsid w:val="0089761F"/>
    <w:rsid w:val="008A0E25"/>
    <w:rsid w:val="008A0EC4"/>
    <w:rsid w:val="008A358C"/>
    <w:rsid w:val="008B4202"/>
    <w:rsid w:val="008B50AD"/>
    <w:rsid w:val="008C6818"/>
    <w:rsid w:val="008C778E"/>
    <w:rsid w:val="008D12EA"/>
    <w:rsid w:val="008D1B67"/>
    <w:rsid w:val="008D4CF2"/>
    <w:rsid w:val="008D6738"/>
    <w:rsid w:val="008E09C6"/>
    <w:rsid w:val="008E160A"/>
    <w:rsid w:val="008E2934"/>
    <w:rsid w:val="008E642A"/>
    <w:rsid w:val="008F008B"/>
    <w:rsid w:val="008F5955"/>
    <w:rsid w:val="008F5A8B"/>
    <w:rsid w:val="009121AF"/>
    <w:rsid w:val="00912BF6"/>
    <w:rsid w:val="00917480"/>
    <w:rsid w:val="00924ECF"/>
    <w:rsid w:val="00925291"/>
    <w:rsid w:val="0092633A"/>
    <w:rsid w:val="0093198E"/>
    <w:rsid w:val="00932853"/>
    <w:rsid w:val="00933033"/>
    <w:rsid w:val="00933FCA"/>
    <w:rsid w:val="00934A3F"/>
    <w:rsid w:val="009360C9"/>
    <w:rsid w:val="00937C7B"/>
    <w:rsid w:val="00942335"/>
    <w:rsid w:val="00945205"/>
    <w:rsid w:val="0094625A"/>
    <w:rsid w:val="00950371"/>
    <w:rsid w:val="0095236B"/>
    <w:rsid w:val="00953249"/>
    <w:rsid w:val="00957B87"/>
    <w:rsid w:val="00961C49"/>
    <w:rsid w:val="00961E8D"/>
    <w:rsid w:val="0096200F"/>
    <w:rsid w:val="0096253B"/>
    <w:rsid w:val="00965FF3"/>
    <w:rsid w:val="0097121B"/>
    <w:rsid w:val="009728C9"/>
    <w:rsid w:val="00973EA2"/>
    <w:rsid w:val="00975E73"/>
    <w:rsid w:val="0097627B"/>
    <w:rsid w:val="009774CD"/>
    <w:rsid w:val="00980457"/>
    <w:rsid w:val="00980BD2"/>
    <w:rsid w:val="009817EF"/>
    <w:rsid w:val="00983691"/>
    <w:rsid w:val="00983C35"/>
    <w:rsid w:val="0098651B"/>
    <w:rsid w:val="00986E1B"/>
    <w:rsid w:val="00991342"/>
    <w:rsid w:val="009925B9"/>
    <w:rsid w:val="00994367"/>
    <w:rsid w:val="00996675"/>
    <w:rsid w:val="00996B61"/>
    <w:rsid w:val="00996C28"/>
    <w:rsid w:val="00997703"/>
    <w:rsid w:val="009A6780"/>
    <w:rsid w:val="009B0D6F"/>
    <w:rsid w:val="009B564C"/>
    <w:rsid w:val="009C068F"/>
    <w:rsid w:val="009C0D75"/>
    <w:rsid w:val="009C217A"/>
    <w:rsid w:val="009C4DD7"/>
    <w:rsid w:val="009D0F76"/>
    <w:rsid w:val="009D47E8"/>
    <w:rsid w:val="009D4D08"/>
    <w:rsid w:val="009D6A02"/>
    <w:rsid w:val="009D7446"/>
    <w:rsid w:val="009D76D1"/>
    <w:rsid w:val="009E0915"/>
    <w:rsid w:val="009E5E28"/>
    <w:rsid w:val="009F371B"/>
    <w:rsid w:val="009F45B1"/>
    <w:rsid w:val="009F55D2"/>
    <w:rsid w:val="009F6D0A"/>
    <w:rsid w:val="009F7BB1"/>
    <w:rsid w:val="00A02624"/>
    <w:rsid w:val="00A04C67"/>
    <w:rsid w:val="00A05316"/>
    <w:rsid w:val="00A05D27"/>
    <w:rsid w:val="00A0642A"/>
    <w:rsid w:val="00A06AFA"/>
    <w:rsid w:val="00A1242C"/>
    <w:rsid w:val="00A14AC9"/>
    <w:rsid w:val="00A14CFE"/>
    <w:rsid w:val="00A17263"/>
    <w:rsid w:val="00A2722D"/>
    <w:rsid w:val="00A312E5"/>
    <w:rsid w:val="00A3295D"/>
    <w:rsid w:val="00A33CC0"/>
    <w:rsid w:val="00A36487"/>
    <w:rsid w:val="00A37F45"/>
    <w:rsid w:val="00A42FDB"/>
    <w:rsid w:val="00A43820"/>
    <w:rsid w:val="00A461B3"/>
    <w:rsid w:val="00A4690C"/>
    <w:rsid w:val="00A51C32"/>
    <w:rsid w:val="00A54AB2"/>
    <w:rsid w:val="00A603B5"/>
    <w:rsid w:val="00A6078D"/>
    <w:rsid w:val="00A6376B"/>
    <w:rsid w:val="00A67100"/>
    <w:rsid w:val="00A71CA5"/>
    <w:rsid w:val="00A71E39"/>
    <w:rsid w:val="00A7413D"/>
    <w:rsid w:val="00A804BD"/>
    <w:rsid w:val="00A82979"/>
    <w:rsid w:val="00A86B7B"/>
    <w:rsid w:val="00A928C4"/>
    <w:rsid w:val="00A974EE"/>
    <w:rsid w:val="00AA1AE7"/>
    <w:rsid w:val="00AA230D"/>
    <w:rsid w:val="00AA25E7"/>
    <w:rsid w:val="00AA55D3"/>
    <w:rsid w:val="00AB1D1F"/>
    <w:rsid w:val="00AC5E44"/>
    <w:rsid w:val="00AC656D"/>
    <w:rsid w:val="00AC7039"/>
    <w:rsid w:val="00AC7517"/>
    <w:rsid w:val="00AD04F9"/>
    <w:rsid w:val="00AD14EE"/>
    <w:rsid w:val="00AD27A4"/>
    <w:rsid w:val="00AD58B1"/>
    <w:rsid w:val="00AD73B3"/>
    <w:rsid w:val="00AE1C59"/>
    <w:rsid w:val="00AE3AF6"/>
    <w:rsid w:val="00AE714D"/>
    <w:rsid w:val="00AF5072"/>
    <w:rsid w:val="00AF6359"/>
    <w:rsid w:val="00AF67D6"/>
    <w:rsid w:val="00AF68D1"/>
    <w:rsid w:val="00AF75D6"/>
    <w:rsid w:val="00B034A0"/>
    <w:rsid w:val="00B0569B"/>
    <w:rsid w:val="00B07093"/>
    <w:rsid w:val="00B1107E"/>
    <w:rsid w:val="00B11C55"/>
    <w:rsid w:val="00B13F5B"/>
    <w:rsid w:val="00B17C9A"/>
    <w:rsid w:val="00B2723B"/>
    <w:rsid w:val="00B3519F"/>
    <w:rsid w:val="00B359C2"/>
    <w:rsid w:val="00B36198"/>
    <w:rsid w:val="00B41580"/>
    <w:rsid w:val="00B47D15"/>
    <w:rsid w:val="00B53712"/>
    <w:rsid w:val="00B54710"/>
    <w:rsid w:val="00B54D49"/>
    <w:rsid w:val="00B551C2"/>
    <w:rsid w:val="00B555AE"/>
    <w:rsid w:val="00B55708"/>
    <w:rsid w:val="00B61095"/>
    <w:rsid w:val="00B61A9B"/>
    <w:rsid w:val="00B62539"/>
    <w:rsid w:val="00B63A41"/>
    <w:rsid w:val="00B64964"/>
    <w:rsid w:val="00B64E68"/>
    <w:rsid w:val="00B65855"/>
    <w:rsid w:val="00B72F22"/>
    <w:rsid w:val="00B747BF"/>
    <w:rsid w:val="00B75F0D"/>
    <w:rsid w:val="00B76D6F"/>
    <w:rsid w:val="00B777AF"/>
    <w:rsid w:val="00B87CD3"/>
    <w:rsid w:val="00B909E0"/>
    <w:rsid w:val="00B91488"/>
    <w:rsid w:val="00B93056"/>
    <w:rsid w:val="00B9668F"/>
    <w:rsid w:val="00B97223"/>
    <w:rsid w:val="00B97963"/>
    <w:rsid w:val="00B97BF2"/>
    <w:rsid w:val="00BA421F"/>
    <w:rsid w:val="00BA4855"/>
    <w:rsid w:val="00BA532C"/>
    <w:rsid w:val="00BA78DE"/>
    <w:rsid w:val="00BB0B11"/>
    <w:rsid w:val="00BD75F8"/>
    <w:rsid w:val="00BE08CB"/>
    <w:rsid w:val="00BE35EB"/>
    <w:rsid w:val="00BE3813"/>
    <w:rsid w:val="00BE3B6D"/>
    <w:rsid w:val="00BE499D"/>
    <w:rsid w:val="00BE69A4"/>
    <w:rsid w:val="00BE7509"/>
    <w:rsid w:val="00BF12FF"/>
    <w:rsid w:val="00BF466B"/>
    <w:rsid w:val="00BF7854"/>
    <w:rsid w:val="00C06851"/>
    <w:rsid w:val="00C06B7C"/>
    <w:rsid w:val="00C12390"/>
    <w:rsid w:val="00C14353"/>
    <w:rsid w:val="00C2004C"/>
    <w:rsid w:val="00C20457"/>
    <w:rsid w:val="00C20A4C"/>
    <w:rsid w:val="00C26A57"/>
    <w:rsid w:val="00C357C5"/>
    <w:rsid w:val="00C36E54"/>
    <w:rsid w:val="00C4005C"/>
    <w:rsid w:val="00C40F73"/>
    <w:rsid w:val="00C43F98"/>
    <w:rsid w:val="00C44748"/>
    <w:rsid w:val="00C4595B"/>
    <w:rsid w:val="00C47DCF"/>
    <w:rsid w:val="00C50AF9"/>
    <w:rsid w:val="00C54411"/>
    <w:rsid w:val="00C55CD9"/>
    <w:rsid w:val="00C62DCD"/>
    <w:rsid w:val="00C72ED1"/>
    <w:rsid w:val="00C733F0"/>
    <w:rsid w:val="00C75A6D"/>
    <w:rsid w:val="00C83004"/>
    <w:rsid w:val="00C86BCC"/>
    <w:rsid w:val="00C94BDE"/>
    <w:rsid w:val="00C95ACD"/>
    <w:rsid w:val="00CA384F"/>
    <w:rsid w:val="00CA3A01"/>
    <w:rsid w:val="00CA5E54"/>
    <w:rsid w:val="00CA6112"/>
    <w:rsid w:val="00CA6B47"/>
    <w:rsid w:val="00CA7233"/>
    <w:rsid w:val="00CB0372"/>
    <w:rsid w:val="00CB3ED9"/>
    <w:rsid w:val="00CD0A02"/>
    <w:rsid w:val="00CD3494"/>
    <w:rsid w:val="00CD5F25"/>
    <w:rsid w:val="00CE1DF3"/>
    <w:rsid w:val="00CE228D"/>
    <w:rsid w:val="00CE2D1C"/>
    <w:rsid w:val="00CE3D93"/>
    <w:rsid w:val="00CE6415"/>
    <w:rsid w:val="00CE6453"/>
    <w:rsid w:val="00CF40DB"/>
    <w:rsid w:val="00CF5CE5"/>
    <w:rsid w:val="00CF5F2A"/>
    <w:rsid w:val="00D00E13"/>
    <w:rsid w:val="00D039D2"/>
    <w:rsid w:val="00D049B3"/>
    <w:rsid w:val="00D04C68"/>
    <w:rsid w:val="00D10C4E"/>
    <w:rsid w:val="00D10D38"/>
    <w:rsid w:val="00D10EA1"/>
    <w:rsid w:val="00D121D0"/>
    <w:rsid w:val="00D126AD"/>
    <w:rsid w:val="00D157A1"/>
    <w:rsid w:val="00D229EB"/>
    <w:rsid w:val="00D231AC"/>
    <w:rsid w:val="00D23D5C"/>
    <w:rsid w:val="00D364DA"/>
    <w:rsid w:val="00D45E49"/>
    <w:rsid w:val="00D55BDA"/>
    <w:rsid w:val="00D568A6"/>
    <w:rsid w:val="00D57EEF"/>
    <w:rsid w:val="00D60DF7"/>
    <w:rsid w:val="00D6299A"/>
    <w:rsid w:val="00D62DD9"/>
    <w:rsid w:val="00D64F33"/>
    <w:rsid w:val="00D663B3"/>
    <w:rsid w:val="00D70C58"/>
    <w:rsid w:val="00D71688"/>
    <w:rsid w:val="00D72373"/>
    <w:rsid w:val="00D76D11"/>
    <w:rsid w:val="00D85090"/>
    <w:rsid w:val="00D85EF8"/>
    <w:rsid w:val="00D92667"/>
    <w:rsid w:val="00D95599"/>
    <w:rsid w:val="00DB369D"/>
    <w:rsid w:val="00DB3E08"/>
    <w:rsid w:val="00DB4351"/>
    <w:rsid w:val="00DB69A7"/>
    <w:rsid w:val="00DC0607"/>
    <w:rsid w:val="00DC2D67"/>
    <w:rsid w:val="00DC6C68"/>
    <w:rsid w:val="00DD183A"/>
    <w:rsid w:val="00DD19AC"/>
    <w:rsid w:val="00DD1D5D"/>
    <w:rsid w:val="00DE0761"/>
    <w:rsid w:val="00DE15F8"/>
    <w:rsid w:val="00DE2560"/>
    <w:rsid w:val="00DE302B"/>
    <w:rsid w:val="00DE30D5"/>
    <w:rsid w:val="00DE63AD"/>
    <w:rsid w:val="00DF30B2"/>
    <w:rsid w:val="00DF3F16"/>
    <w:rsid w:val="00E00BBF"/>
    <w:rsid w:val="00E04457"/>
    <w:rsid w:val="00E04F15"/>
    <w:rsid w:val="00E051CF"/>
    <w:rsid w:val="00E07D4C"/>
    <w:rsid w:val="00E10EA6"/>
    <w:rsid w:val="00E1404F"/>
    <w:rsid w:val="00E172DC"/>
    <w:rsid w:val="00E17E63"/>
    <w:rsid w:val="00E23428"/>
    <w:rsid w:val="00E25235"/>
    <w:rsid w:val="00E2542E"/>
    <w:rsid w:val="00E32AD2"/>
    <w:rsid w:val="00E41B51"/>
    <w:rsid w:val="00E4511E"/>
    <w:rsid w:val="00E53A07"/>
    <w:rsid w:val="00E60485"/>
    <w:rsid w:val="00E671B0"/>
    <w:rsid w:val="00E671C4"/>
    <w:rsid w:val="00E67BAA"/>
    <w:rsid w:val="00E728A8"/>
    <w:rsid w:val="00E73C62"/>
    <w:rsid w:val="00E7427E"/>
    <w:rsid w:val="00E77AA7"/>
    <w:rsid w:val="00E82276"/>
    <w:rsid w:val="00E82933"/>
    <w:rsid w:val="00E84BD4"/>
    <w:rsid w:val="00E86434"/>
    <w:rsid w:val="00E902C1"/>
    <w:rsid w:val="00E92CC8"/>
    <w:rsid w:val="00EA4EFF"/>
    <w:rsid w:val="00EA57F6"/>
    <w:rsid w:val="00EB304E"/>
    <w:rsid w:val="00EB38C1"/>
    <w:rsid w:val="00EB6E1B"/>
    <w:rsid w:val="00EC09F7"/>
    <w:rsid w:val="00EC0B7A"/>
    <w:rsid w:val="00EC4C5E"/>
    <w:rsid w:val="00EC7944"/>
    <w:rsid w:val="00ED1B25"/>
    <w:rsid w:val="00ED2089"/>
    <w:rsid w:val="00ED2D34"/>
    <w:rsid w:val="00ED2EAF"/>
    <w:rsid w:val="00ED373E"/>
    <w:rsid w:val="00ED43D7"/>
    <w:rsid w:val="00ED56C2"/>
    <w:rsid w:val="00ED5C0D"/>
    <w:rsid w:val="00EE0C3A"/>
    <w:rsid w:val="00EE2A34"/>
    <w:rsid w:val="00EE3DBC"/>
    <w:rsid w:val="00EE51E7"/>
    <w:rsid w:val="00EE6864"/>
    <w:rsid w:val="00EF0777"/>
    <w:rsid w:val="00EF4155"/>
    <w:rsid w:val="00EF5F2E"/>
    <w:rsid w:val="00EF6731"/>
    <w:rsid w:val="00F007A6"/>
    <w:rsid w:val="00F01F73"/>
    <w:rsid w:val="00F02688"/>
    <w:rsid w:val="00F05E42"/>
    <w:rsid w:val="00F0775E"/>
    <w:rsid w:val="00F144BA"/>
    <w:rsid w:val="00F16810"/>
    <w:rsid w:val="00F214CB"/>
    <w:rsid w:val="00F2167C"/>
    <w:rsid w:val="00F22442"/>
    <w:rsid w:val="00F22EFD"/>
    <w:rsid w:val="00F231D6"/>
    <w:rsid w:val="00F25D0A"/>
    <w:rsid w:val="00F302A6"/>
    <w:rsid w:val="00F31C92"/>
    <w:rsid w:val="00F327C8"/>
    <w:rsid w:val="00F32DBE"/>
    <w:rsid w:val="00F348FA"/>
    <w:rsid w:val="00F36EAE"/>
    <w:rsid w:val="00F37BC8"/>
    <w:rsid w:val="00F458FF"/>
    <w:rsid w:val="00F46798"/>
    <w:rsid w:val="00F46CE3"/>
    <w:rsid w:val="00F479C8"/>
    <w:rsid w:val="00F538C8"/>
    <w:rsid w:val="00F54AED"/>
    <w:rsid w:val="00F55180"/>
    <w:rsid w:val="00F55E53"/>
    <w:rsid w:val="00F60E07"/>
    <w:rsid w:val="00F60F49"/>
    <w:rsid w:val="00F632DF"/>
    <w:rsid w:val="00F662C4"/>
    <w:rsid w:val="00F8127E"/>
    <w:rsid w:val="00F82485"/>
    <w:rsid w:val="00F8374B"/>
    <w:rsid w:val="00F845D1"/>
    <w:rsid w:val="00F902D4"/>
    <w:rsid w:val="00F90575"/>
    <w:rsid w:val="00F92A5D"/>
    <w:rsid w:val="00F948D5"/>
    <w:rsid w:val="00F955AF"/>
    <w:rsid w:val="00F962F5"/>
    <w:rsid w:val="00F96F37"/>
    <w:rsid w:val="00FA7A02"/>
    <w:rsid w:val="00FB151E"/>
    <w:rsid w:val="00FB67E1"/>
    <w:rsid w:val="00FC021A"/>
    <w:rsid w:val="00FC023F"/>
    <w:rsid w:val="00FC1214"/>
    <w:rsid w:val="00FC359F"/>
    <w:rsid w:val="00FC48B1"/>
    <w:rsid w:val="00FC5394"/>
    <w:rsid w:val="00FC71A8"/>
    <w:rsid w:val="00FD15D8"/>
    <w:rsid w:val="00FD3B96"/>
    <w:rsid w:val="00FE2B0E"/>
    <w:rsid w:val="00FE326A"/>
    <w:rsid w:val="00FF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0F310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/>
    </w:pPr>
    <w:rPr>
      <w:sz w:val="18"/>
      <w:szCs w:val="18"/>
    </w:r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0" w:after="400" w:line="312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240" w:after="60"/>
      <w:outlineLvl w:val="2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olor w:val="2E74B5" w:themeColor="accent1" w:themeShade="BF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2E74B5" w:themeColor="accent1" w:themeShade="BF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18"/>
      <w:szCs w:val="18"/>
    </w:rPr>
  </w:style>
  <w:style w:type="table" w:styleId="ListTable6Colorful-Accent1">
    <w:name w:val="List Table 6 Colorful Accent 1"/>
    <w:basedOn w:val="TableNormal"/>
    <w:uiPriority w:val="51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before="0" w:after="0" w:line="240" w:lineRule="auto"/>
      <w:jc w:val="center"/>
    </w:pPr>
    <w:rPr>
      <w:color w:val="2E74B5" w:themeColor="accent1" w:themeShade="BF"/>
      <w:spacing w:val="60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  <w:spacing w:val="60"/>
      <w:sz w:val="18"/>
      <w:szCs w:val="18"/>
    </w:r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bottom w:val="single" w:sz="4" w:space="0" w:color="BDD6EE" w:themeColor="accent1" w:themeTint="66"/>
        <w:insideH w:val="single" w:sz="4" w:space="0" w:color="BDD6EE" w:themeColor="accent1" w:themeTint="66"/>
      </w:tblBorders>
    </w:tblPr>
    <w:tblStylePr w:type="firstRow">
      <w:rPr>
        <w:b/>
        <w:bCs/>
        <w:color w:val="2E74B5" w:themeColor="accent1" w:themeShade="BF"/>
      </w:rPr>
      <w:tblPr/>
      <w:tcPr>
        <w:tcBorders>
          <w:bottom w:val="single" w:sz="12" w:space="0" w:color="2E74B5" w:themeColor="accent1" w:themeShade="BF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1F0B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0B74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B217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41B13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41B13"/>
    <w:rPr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C4C5E"/>
    <w:pPr>
      <w:spacing w:before="0" w:after="200" w:line="240" w:lineRule="auto"/>
    </w:pPr>
    <w:rPr>
      <w:i/>
      <w:iCs/>
      <w:color w:val="44546A" w:themeColor="text2"/>
    </w:rPr>
  </w:style>
  <w:style w:type="character" w:styleId="Hyperlink">
    <w:name w:val="Hyperlink"/>
    <w:basedOn w:val="DefaultParagraphFont"/>
    <w:uiPriority w:val="99"/>
    <w:unhideWhenUsed/>
    <w:rsid w:val="008869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E5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D7237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0E29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02688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688"/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4259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3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2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5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8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7.png"/><Relationship Id="rId21" Type="http://schemas.openxmlformats.org/officeDocument/2006/relationships/image" Target="media/image8.emf"/><Relationship Id="rId34" Type="http://schemas.openxmlformats.org/officeDocument/2006/relationships/oleObject" Target="embeddings/oleObject12.bin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7" Type="http://schemas.openxmlformats.org/officeDocument/2006/relationships/footnotes" Target="footnotes.xml"/><Relationship Id="rId71" Type="http://schemas.openxmlformats.org/officeDocument/2006/relationships/image" Target="media/image49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6.emf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emf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4.bin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oleObject" Target="embeddings/oleObject5.bin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7.png"/><Relationship Id="rId57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Course%20syllabus%20(2%20pages)(2).dotx" TargetMode="External"/></Relationships>
</file>

<file path=word/theme/theme1.xml><?xml version="1.0" encoding="utf-8"?>
<a:theme xmlns:a="http://schemas.openxmlformats.org/drawingml/2006/main" name="Syllab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65DEC99-1FC2-4948-8BED-5B48EE580F0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58E19-028F-4089-BA52-875B40CF99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9734BA-5C1A-453C-80C9-95EBC3257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 syllabus (2 pages)(2)</Template>
  <TotalTime>0</TotalTime>
  <Pages>44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Rectifier circuits</vt:lpstr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Rectifier circuits</dc:title>
  <dc:subject/>
  <dc:creator/>
  <cp:keywords/>
  <dc:description/>
  <cp:lastModifiedBy/>
  <cp:revision>1</cp:revision>
  <dcterms:created xsi:type="dcterms:W3CDTF">2019-05-14T15:34:00Z</dcterms:created>
  <dcterms:modified xsi:type="dcterms:W3CDTF">2019-05-14T15:51:00Z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TC039920789991</vt:lpwstr>
  </property>
</Properties>
</file>